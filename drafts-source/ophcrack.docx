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EF55" w14:textId="64EBDB2D" w:rsidR="001306BC" w:rsidRDefault="001306BC" w:rsidP="003C066B">
      <w:pPr>
        <w:ind w:firstLine="0"/>
        <w:rPr>
          <w:rFonts w:ascii="Arial" w:eastAsia="Calibri" w:hAnsi="Arial" w:cs="Arial"/>
          <w:b/>
          <w:bCs/>
          <w:sz w:val="24"/>
          <w:lang w:val="en-IN"/>
        </w:rPr>
      </w:pPr>
      <w:proofErr w:type="spellStart"/>
      <w:proofErr w:type="gramStart"/>
      <w:r w:rsidRPr="001306BC">
        <w:rPr>
          <w:rFonts w:ascii="Arial" w:eastAsia="Calibri" w:hAnsi="Arial" w:cs="Arial"/>
          <w:b/>
          <w:bCs/>
          <w:sz w:val="24"/>
          <w:lang w:val="en-IN"/>
        </w:rPr>
        <w:t>Ophcrack</w:t>
      </w:r>
      <w:proofErr w:type="spellEnd"/>
      <w:r w:rsidRPr="001306BC">
        <w:rPr>
          <w:rFonts w:ascii="Arial" w:eastAsia="Calibri" w:hAnsi="Arial" w:cs="Arial"/>
          <w:b/>
          <w:bCs/>
          <w:sz w:val="24"/>
          <w:lang w:val="en-IN"/>
        </w:rPr>
        <w:t xml:space="preserve"> </w:t>
      </w:r>
      <w:r>
        <w:rPr>
          <w:rFonts w:ascii="Arial" w:eastAsia="Calibri" w:hAnsi="Arial" w:cs="Arial"/>
          <w:b/>
          <w:bCs/>
          <w:sz w:val="24"/>
          <w:lang w:val="en-IN"/>
        </w:rPr>
        <w:t>:</w:t>
      </w:r>
      <w:proofErr w:type="gramEnd"/>
      <w:r>
        <w:rPr>
          <w:rFonts w:ascii="Arial" w:eastAsia="Calibri" w:hAnsi="Arial" w:cs="Arial"/>
          <w:b/>
          <w:bCs/>
          <w:sz w:val="24"/>
          <w:lang w:val="en-IN"/>
        </w:rPr>
        <w:t xml:space="preserve"> </w:t>
      </w:r>
      <w:r w:rsidRPr="001306BC">
        <w:rPr>
          <w:rFonts w:ascii="Arial" w:eastAsia="Calibri" w:hAnsi="Arial" w:cs="Arial"/>
          <w:b/>
          <w:bCs/>
          <w:sz w:val="24"/>
          <w:lang w:val="en-IN"/>
        </w:rPr>
        <w:t xml:space="preserve">Password Cracking </w:t>
      </w:r>
    </w:p>
    <w:p w14:paraId="19D0F7BA" w14:textId="7FCDD1CF" w:rsidR="003C066B" w:rsidRPr="003C066B" w:rsidRDefault="003C066B" w:rsidP="003C066B">
      <w:pPr>
        <w:ind w:firstLine="0"/>
        <w:rPr>
          <w:rFonts w:ascii="Arial" w:eastAsia="Calibri" w:hAnsi="Arial" w:cs="Arial"/>
          <w:sz w:val="24"/>
          <w:lang w:val="en-IN"/>
        </w:rPr>
      </w:pPr>
      <w:proofErr w:type="spellStart"/>
      <w:r w:rsidRPr="003C066B">
        <w:rPr>
          <w:rFonts w:ascii="Arial" w:eastAsia="Calibri" w:hAnsi="Arial" w:cs="Arial"/>
          <w:b/>
          <w:bCs/>
          <w:sz w:val="24"/>
          <w:lang w:val="en-IN"/>
        </w:rPr>
        <w:t>Ophcrack</w:t>
      </w:r>
      <w:proofErr w:type="spellEnd"/>
      <w:r w:rsidRPr="003C066B">
        <w:rPr>
          <w:rFonts w:ascii="Arial" w:eastAsia="Calibri" w:hAnsi="Arial" w:cs="Arial"/>
          <w:sz w:val="24"/>
          <w:lang w:val="en-IN"/>
        </w:rPr>
        <w:t xml:space="preserve"> is a tool used to recover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Windows passwords</w:t>
      </w:r>
      <w:r w:rsidRPr="003C066B">
        <w:rPr>
          <w:rFonts w:ascii="Arial" w:eastAsia="Calibri" w:hAnsi="Arial" w:cs="Arial"/>
          <w:sz w:val="24"/>
          <w:lang w:val="en-IN"/>
        </w:rPr>
        <w:t xml:space="preserve"> by cracking their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hashes</w:t>
      </w:r>
      <w:r w:rsidRPr="003C066B">
        <w:rPr>
          <w:rFonts w:ascii="Arial" w:eastAsia="Calibri" w:hAnsi="Arial" w:cs="Arial"/>
          <w:sz w:val="24"/>
          <w:lang w:val="en-IN"/>
        </w:rPr>
        <w:t>, not by guessing passwords directly.</w:t>
      </w:r>
    </w:p>
    <w:p w14:paraId="00BC5F0F" w14:textId="77777777" w:rsidR="003C066B" w:rsidRPr="003C066B" w:rsidRDefault="003C066B" w:rsidP="003C066B">
      <w:pPr>
        <w:ind w:firstLine="0"/>
        <w:rPr>
          <w:rFonts w:ascii="Arial" w:eastAsia="Calibri" w:hAnsi="Arial" w:cs="Arial"/>
          <w:sz w:val="24"/>
          <w:lang w:val="en-IN"/>
        </w:rPr>
      </w:pPr>
      <w:r w:rsidRPr="003C066B">
        <w:rPr>
          <w:rFonts w:ascii="Arial" w:eastAsia="Calibri" w:hAnsi="Arial" w:cs="Arial"/>
          <w:sz w:val="24"/>
          <w:lang w:val="en-IN"/>
        </w:rPr>
        <w:t xml:space="preserve">Windows stores passwords as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LM or NTLM hashes</w:t>
      </w:r>
      <w:r w:rsidRPr="003C066B">
        <w:rPr>
          <w:rFonts w:ascii="Arial" w:eastAsia="Calibri" w:hAnsi="Arial" w:cs="Arial"/>
          <w:sz w:val="24"/>
          <w:lang w:val="en-IN"/>
        </w:rPr>
        <w:t xml:space="preserve"> in the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SAM database</w:t>
      </w:r>
      <w:r w:rsidRPr="003C066B">
        <w:rPr>
          <w:rFonts w:ascii="Arial" w:eastAsia="Calibri" w:hAnsi="Arial" w:cs="Arial"/>
          <w:sz w:val="24"/>
          <w:lang w:val="en-IN"/>
        </w:rPr>
        <w:t xml:space="preserve">, not in plain text. </w:t>
      </w:r>
      <w:proofErr w:type="spellStart"/>
      <w:r w:rsidRPr="003C066B">
        <w:rPr>
          <w:rFonts w:ascii="Arial" w:eastAsia="Calibri" w:hAnsi="Arial" w:cs="Arial"/>
          <w:sz w:val="24"/>
          <w:lang w:val="en-IN"/>
        </w:rPr>
        <w:t>Ophcrack</w:t>
      </w:r>
      <w:proofErr w:type="spellEnd"/>
      <w:r w:rsidRPr="003C066B">
        <w:rPr>
          <w:rFonts w:ascii="Arial" w:eastAsia="Calibri" w:hAnsi="Arial" w:cs="Arial"/>
          <w:sz w:val="24"/>
          <w:lang w:val="en-IN"/>
        </w:rPr>
        <w:t xml:space="preserve"> extracts these hashes and compares them against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rainbow tables</w:t>
      </w:r>
      <w:r w:rsidRPr="003C066B">
        <w:rPr>
          <w:rFonts w:ascii="Arial" w:eastAsia="Calibri" w:hAnsi="Arial" w:cs="Arial"/>
          <w:sz w:val="24"/>
          <w:lang w:val="en-IN"/>
        </w:rPr>
        <w:t>—precomputed lists that map common hashes back to their original passwords. If a match exists, the password is recovered quickly.</w:t>
      </w:r>
    </w:p>
    <w:p w14:paraId="559776AC" w14:textId="77777777" w:rsidR="003C066B" w:rsidRPr="003C066B" w:rsidRDefault="003C066B" w:rsidP="003C066B">
      <w:pPr>
        <w:ind w:firstLine="0"/>
        <w:rPr>
          <w:rFonts w:ascii="Arial" w:eastAsia="Calibri" w:hAnsi="Arial" w:cs="Arial"/>
          <w:sz w:val="24"/>
          <w:lang w:val="en-IN"/>
        </w:rPr>
      </w:pPr>
      <w:r w:rsidRPr="003C066B">
        <w:rPr>
          <w:rFonts w:ascii="Arial" w:eastAsia="Calibri" w:hAnsi="Arial" w:cs="Arial"/>
          <w:sz w:val="24"/>
          <w:lang w:val="en-IN"/>
        </w:rPr>
        <w:t xml:space="preserve">It works best on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weak or common passwords</w:t>
      </w:r>
      <w:r w:rsidRPr="003C066B">
        <w:rPr>
          <w:rFonts w:ascii="Arial" w:eastAsia="Calibri" w:hAnsi="Arial" w:cs="Arial"/>
          <w:sz w:val="24"/>
          <w:lang w:val="en-IN"/>
        </w:rPr>
        <w:t xml:space="preserve"> and requires </w:t>
      </w:r>
      <w:r w:rsidRPr="003C066B">
        <w:rPr>
          <w:rFonts w:ascii="Arial" w:eastAsia="Calibri" w:hAnsi="Arial" w:cs="Arial"/>
          <w:b/>
          <w:bCs/>
          <w:sz w:val="24"/>
          <w:lang w:val="en-IN"/>
        </w:rPr>
        <w:t>offline access</w:t>
      </w:r>
      <w:r w:rsidRPr="003C066B">
        <w:rPr>
          <w:rFonts w:ascii="Arial" w:eastAsia="Calibri" w:hAnsi="Arial" w:cs="Arial"/>
          <w:sz w:val="24"/>
          <w:lang w:val="en-IN"/>
        </w:rPr>
        <w:t xml:space="preserve"> (usually via a bootable USB).</w:t>
      </w:r>
    </w:p>
    <w:p w14:paraId="75D19CDE" w14:textId="5E6FACAF" w:rsidR="005B4E23" w:rsidRDefault="005B4E23" w:rsidP="005B4E23">
      <w:pPr>
        <w:ind w:firstLine="0"/>
        <w:rPr>
          <w:rFonts w:ascii="Arial" w:eastAsia="Calibri" w:hAnsi="Arial" w:cs="Arial"/>
          <w:b/>
          <w:bCs/>
          <w:sz w:val="24"/>
        </w:rPr>
      </w:pPr>
    </w:p>
    <w:p w14:paraId="44145E45" w14:textId="3124C1EF" w:rsidR="00562F59" w:rsidRPr="00562F59" w:rsidRDefault="00562F59" w:rsidP="005B4E23">
      <w:pPr>
        <w:ind w:firstLine="0"/>
        <w:rPr>
          <w:rFonts w:ascii="Arial" w:eastAsia="Calibri" w:hAnsi="Arial" w:cs="Arial"/>
          <w:sz w:val="24"/>
        </w:rPr>
      </w:pPr>
      <w:r w:rsidRPr="00562F59">
        <w:rPr>
          <w:rFonts w:ascii="Arial" w:eastAsia="Calibri" w:hAnsi="Arial" w:cs="Arial"/>
          <w:sz w:val="24"/>
        </w:rPr>
        <w:t xml:space="preserve">For this the target machine I used is Dell Precision </w:t>
      </w:r>
      <w:r w:rsidRPr="003C066B">
        <w:rPr>
          <w:rFonts w:ascii="Arial" w:eastAsia="Calibri" w:hAnsi="Arial" w:cs="Arial"/>
          <w:b/>
          <w:bCs/>
          <w:sz w:val="24"/>
        </w:rPr>
        <w:t>M70</w:t>
      </w:r>
      <w:r w:rsidR="001306BC">
        <w:rPr>
          <w:rFonts w:ascii="Arial" w:eastAsia="Calibri" w:hAnsi="Arial" w:cs="Arial"/>
          <w:b/>
          <w:bCs/>
          <w:sz w:val="24"/>
        </w:rPr>
        <w:t xml:space="preserve"> containing Win XP OS</w:t>
      </w:r>
      <w:r w:rsidRPr="003C066B">
        <w:rPr>
          <w:rFonts w:ascii="Arial" w:eastAsia="Calibri" w:hAnsi="Arial" w:cs="Arial"/>
          <w:b/>
          <w:bCs/>
          <w:sz w:val="24"/>
        </w:rPr>
        <w:t>.</w:t>
      </w:r>
      <w:r w:rsidRPr="003C066B">
        <w:rPr>
          <w:rFonts w:ascii="Arial" w:eastAsia="Calibri" w:hAnsi="Arial" w:cs="Arial"/>
          <w:b/>
          <w:bCs/>
          <w:sz w:val="24"/>
        </w:rPr>
        <w:br/>
      </w:r>
      <w:r w:rsidRPr="00562F59">
        <w:rPr>
          <w:rFonts w:ascii="Arial" w:eastAsia="Calibri" w:hAnsi="Arial" w:cs="Arial"/>
          <w:sz w:val="24"/>
        </w:rPr>
        <w:t xml:space="preserve">I had the bootable drive which contained ISO of </w:t>
      </w:r>
      <w:proofErr w:type="spellStart"/>
      <w:r w:rsidRPr="00562F59">
        <w:rPr>
          <w:rFonts w:ascii="Arial" w:eastAsia="Calibri" w:hAnsi="Arial" w:cs="Arial"/>
          <w:sz w:val="24"/>
        </w:rPr>
        <w:t>ophcrack</w:t>
      </w:r>
      <w:proofErr w:type="spellEnd"/>
      <w:r w:rsidRPr="00562F59">
        <w:rPr>
          <w:rFonts w:ascii="Arial" w:eastAsia="Calibri" w:hAnsi="Arial" w:cs="Arial"/>
          <w:sz w:val="24"/>
        </w:rPr>
        <w:t xml:space="preserve"> for Win XP and 7.</w:t>
      </w:r>
    </w:p>
    <w:p w14:paraId="0A539C7A" w14:textId="2F37CBE1" w:rsidR="00562F59" w:rsidRPr="00562F59" w:rsidRDefault="00562F59" w:rsidP="00562F59">
      <w:pPr>
        <w:pStyle w:val="ListParagraph"/>
        <w:numPr>
          <w:ilvl w:val="0"/>
          <w:numId w:val="55"/>
        </w:numPr>
        <w:rPr>
          <w:rFonts w:ascii="Arial" w:eastAsia="Calibri" w:hAnsi="Arial" w:cs="Arial"/>
          <w:sz w:val="24"/>
        </w:rPr>
      </w:pPr>
      <w:r w:rsidRPr="00562F59">
        <w:rPr>
          <w:rFonts w:ascii="Arial" w:eastAsia="Calibri" w:hAnsi="Arial" w:cs="Arial"/>
          <w:sz w:val="24"/>
        </w:rPr>
        <w:t>First</w:t>
      </w:r>
      <w:r w:rsidR="003C066B">
        <w:rPr>
          <w:rFonts w:ascii="Arial" w:eastAsia="Calibri" w:hAnsi="Arial" w:cs="Arial"/>
          <w:sz w:val="24"/>
        </w:rPr>
        <w:t>,</w:t>
      </w:r>
      <w:r w:rsidRPr="00562F59">
        <w:rPr>
          <w:rFonts w:ascii="Arial" w:eastAsia="Calibri" w:hAnsi="Arial" w:cs="Arial"/>
          <w:sz w:val="24"/>
        </w:rPr>
        <w:t xml:space="preserve"> I created a user named </w:t>
      </w:r>
      <w:r w:rsidRPr="00562F59">
        <w:rPr>
          <w:rFonts w:ascii="Arial" w:eastAsia="Calibri" w:hAnsi="Arial" w:cs="Arial"/>
          <w:b/>
          <w:bCs/>
          <w:sz w:val="24"/>
        </w:rPr>
        <w:t xml:space="preserve">IETNOVA </w:t>
      </w:r>
      <w:r w:rsidRPr="00562F59">
        <w:rPr>
          <w:rFonts w:ascii="Arial" w:eastAsia="Calibri" w:hAnsi="Arial" w:cs="Arial"/>
          <w:sz w:val="24"/>
        </w:rPr>
        <w:t xml:space="preserve">with limited permissions and gave password </w:t>
      </w:r>
      <w:proofErr w:type="gramStart"/>
      <w:r w:rsidRPr="00562F59">
        <w:rPr>
          <w:rFonts w:ascii="Arial" w:eastAsia="Calibri" w:hAnsi="Arial" w:cs="Arial"/>
          <w:sz w:val="24"/>
        </w:rPr>
        <w:t>as :</w:t>
      </w:r>
      <w:proofErr w:type="gramEnd"/>
      <w:r w:rsidRPr="00562F59">
        <w:rPr>
          <w:rFonts w:ascii="Arial" w:eastAsia="Calibri" w:hAnsi="Arial" w:cs="Arial"/>
          <w:sz w:val="24"/>
        </w:rPr>
        <w:t xml:space="preserve"> </w:t>
      </w:r>
      <w:r w:rsidRPr="00562F59">
        <w:rPr>
          <w:rFonts w:ascii="Arial" w:eastAsia="Calibri" w:hAnsi="Arial" w:cs="Arial"/>
          <w:b/>
          <w:bCs/>
          <w:sz w:val="24"/>
        </w:rPr>
        <w:t>computer</w:t>
      </w:r>
    </w:p>
    <w:p w14:paraId="22297F84" w14:textId="3275C737" w:rsidR="00562F59" w:rsidRDefault="00562F59" w:rsidP="00562F59">
      <w:pPr>
        <w:pStyle w:val="ListParagraph"/>
        <w:rPr>
          <w:rFonts w:ascii="Arial" w:eastAsia="Calibri" w:hAnsi="Arial" w:cs="Arial"/>
          <w:sz w:val="24"/>
        </w:rPr>
      </w:pPr>
      <w:r>
        <w:rPr>
          <w:noProof/>
        </w:rPr>
        <w:drawing>
          <wp:inline distT="0" distB="0" distL="0" distR="0" wp14:anchorId="70D5DD75" wp14:editId="6B45699A">
            <wp:extent cx="2374900" cy="1781175"/>
            <wp:effectExtent l="0" t="0" r="6350" b="9525"/>
            <wp:docPr id="318089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53" cy="178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0792" w14:textId="77777777" w:rsidR="00562F59" w:rsidRDefault="00562F59" w:rsidP="00562F59">
      <w:pPr>
        <w:pStyle w:val="ListParagraph"/>
        <w:rPr>
          <w:rFonts w:ascii="Arial" w:eastAsia="Calibri" w:hAnsi="Arial" w:cs="Arial"/>
          <w:sz w:val="24"/>
        </w:rPr>
      </w:pPr>
    </w:p>
    <w:p w14:paraId="3463AD29" w14:textId="6EF6C7EC" w:rsidR="003C066B" w:rsidRPr="003C066B" w:rsidRDefault="003C066B" w:rsidP="003C066B">
      <w:pPr>
        <w:pStyle w:val="ListParagraph"/>
        <w:numPr>
          <w:ilvl w:val="0"/>
          <w:numId w:val="55"/>
        </w:numPr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>Next was to boot from USB drive to change setup in BIOS:</w:t>
      </w:r>
      <w:r w:rsidRPr="003C066B">
        <w:rPr>
          <w:rFonts w:ascii="Arial" w:eastAsia="Calibri" w:hAnsi="Arial" w:cs="Arial"/>
          <w:sz w:val="24"/>
        </w:rPr>
        <w:t xml:space="preserve"> </w:t>
      </w:r>
      <w:r w:rsidRPr="003C066B">
        <w:rPr>
          <w:rFonts w:ascii="Arial" w:eastAsia="Calibri" w:hAnsi="Arial" w:cs="Arial"/>
          <w:b/>
          <w:bCs/>
          <w:sz w:val="24"/>
        </w:rPr>
        <w:t>USB Storage device</w:t>
      </w:r>
      <w:r>
        <w:rPr>
          <w:rFonts w:ascii="Arial" w:eastAsia="Calibri" w:hAnsi="Arial" w:cs="Arial"/>
          <w:b/>
          <w:bCs/>
          <w:sz w:val="24"/>
        </w:rPr>
        <w:t>.</w:t>
      </w:r>
    </w:p>
    <w:p w14:paraId="7396ECFF" w14:textId="118AEDE5" w:rsidR="003C066B" w:rsidRDefault="003C066B" w:rsidP="003C066B">
      <w:pPr>
        <w:ind w:left="360" w:firstLine="0"/>
        <w:rPr>
          <w:rFonts w:ascii="Arial" w:eastAsia="Calibri" w:hAnsi="Arial" w:cs="Arial"/>
          <w:sz w:val="24"/>
        </w:rPr>
      </w:pPr>
      <w:r>
        <w:rPr>
          <w:noProof/>
        </w:rPr>
        <w:lastRenderedPageBreak/>
        <w:drawing>
          <wp:inline distT="0" distB="0" distL="0" distR="0" wp14:anchorId="49C67FE7" wp14:editId="722407A0">
            <wp:extent cx="2933700" cy="2200275"/>
            <wp:effectExtent l="0" t="0" r="0" b="9525"/>
            <wp:docPr id="1181520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08" cy="220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A564" w14:textId="5D7BC9CC" w:rsidR="00562F59" w:rsidRPr="001306BC" w:rsidRDefault="001306BC" w:rsidP="001306BC">
      <w:pPr>
        <w:pStyle w:val="ListParagraph"/>
        <w:numPr>
          <w:ilvl w:val="0"/>
          <w:numId w:val="55"/>
        </w:numPr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The initial screen of </w:t>
      </w:r>
      <w:proofErr w:type="spellStart"/>
      <w:r>
        <w:rPr>
          <w:rFonts w:ascii="Arial" w:eastAsia="Calibri" w:hAnsi="Arial" w:cs="Arial"/>
          <w:sz w:val="24"/>
        </w:rPr>
        <w:t>ophcrack</w:t>
      </w:r>
      <w:proofErr w:type="spellEnd"/>
      <w:r>
        <w:rPr>
          <w:rFonts w:ascii="Arial" w:eastAsia="Calibri" w:hAnsi="Arial" w:cs="Arial"/>
          <w:sz w:val="24"/>
        </w:rPr>
        <w:t xml:space="preserve"> and after this the </w:t>
      </w:r>
      <w:proofErr w:type="gramStart"/>
      <w:r>
        <w:rPr>
          <w:rFonts w:ascii="Arial" w:eastAsia="Calibri" w:hAnsi="Arial" w:cs="Arial"/>
          <w:sz w:val="24"/>
        </w:rPr>
        <w:t>setup was</w:t>
      </w:r>
      <w:proofErr w:type="gramEnd"/>
      <w:r>
        <w:rPr>
          <w:rFonts w:ascii="Arial" w:eastAsia="Calibri" w:hAnsi="Arial" w:cs="Arial"/>
          <w:sz w:val="24"/>
        </w:rPr>
        <w:t xml:space="preserve"> </w:t>
      </w:r>
      <w:proofErr w:type="gramStart"/>
      <w:r>
        <w:rPr>
          <w:rFonts w:ascii="Arial" w:eastAsia="Calibri" w:hAnsi="Arial" w:cs="Arial"/>
          <w:sz w:val="24"/>
        </w:rPr>
        <w:t>began</w:t>
      </w:r>
      <w:proofErr w:type="gramEnd"/>
      <w:r>
        <w:rPr>
          <w:rFonts w:ascii="Arial" w:eastAsia="Calibri" w:hAnsi="Arial" w:cs="Arial"/>
          <w:sz w:val="24"/>
        </w:rPr>
        <w:t xml:space="preserve"> for finding all the users and cracking them.</w:t>
      </w:r>
    </w:p>
    <w:p w14:paraId="2F074844" w14:textId="6B80D24D" w:rsidR="001306BC" w:rsidRPr="001306BC" w:rsidRDefault="00562F59" w:rsidP="001306BC">
      <w:pPr>
        <w:pStyle w:val="ListParagraph"/>
        <w:rPr>
          <w:rFonts w:ascii="Arial" w:eastAsia="Calibri" w:hAnsi="Arial" w:cs="Arial"/>
          <w:sz w:val="24"/>
        </w:rPr>
      </w:pPr>
      <w:r>
        <w:rPr>
          <w:noProof/>
        </w:rPr>
        <w:drawing>
          <wp:inline distT="0" distB="0" distL="0" distR="0" wp14:anchorId="49F96B49" wp14:editId="3E7D90AD">
            <wp:extent cx="3810000" cy="2857500"/>
            <wp:effectExtent l="0" t="0" r="0" b="0"/>
            <wp:docPr id="20633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120" cy="285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091B" w14:textId="2137C222" w:rsidR="00A04A9A" w:rsidRPr="005B4E23" w:rsidRDefault="00B4017E" w:rsidP="005B4E23">
      <w:pPr>
        <w:ind w:firstLine="0"/>
        <w:rPr>
          <w:rFonts w:ascii="Arial" w:eastAsia="Calibri" w:hAnsi="Arial" w:cs="Arial"/>
          <w:b/>
          <w:bCs/>
          <w:sz w:val="24"/>
        </w:rPr>
      </w:pPr>
      <w:proofErr w:type="spellStart"/>
      <w:r>
        <w:rPr>
          <w:rFonts w:ascii="Arial" w:eastAsia="Calibri" w:hAnsi="Arial" w:cs="Arial"/>
          <w:sz w:val="24"/>
        </w:rPr>
        <w:t>Ophcrack</w:t>
      </w:r>
      <w:proofErr w:type="spellEnd"/>
      <w:r>
        <w:rPr>
          <w:rFonts w:ascii="Arial" w:eastAsia="Calibri" w:hAnsi="Arial" w:cs="Arial"/>
          <w:sz w:val="24"/>
        </w:rPr>
        <w:t xml:space="preserve"> </w:t>
      </w:r>
      <w:r w:rsidRPr="00B4017E">
        <w:rPr>
          <w:rFonts w:ascii="Arial" w:eastAsia="Calibri" w:hAnsi="Arial" w:cs="Arial"/>
          <w:sz w:val="24"/>
        </w:rPr>
        <w:t xml:space="preserve">successfully located the Windows SAM database at </w:t>
      </w:r>
      <w:r w:rsidRPr="00B4017E">
        <w:rPr>
          <w:rFonts w:ascii="Arial" w:eastAsia="Calibri" w:hAnsi="Arial" w:cs="Arial"/>
          <w:b/>
          <w:bCs/>
          <w:sz w:val="24"/>
        </w:rPr>
        <w:t>C:\WINDOWS\system32\config\SAM</w:t>
      </w:r>
      <w:r w:rsidRPr="00B4017E">
        <w:rPr>
          <w:rFonts w:ascii="Arial" w:eastAsia="Calibri" w:hAnsi="Arial" w:cs="Arial"/>
          <w:sz w:val="24"/>
        </w:rPr>
        <w:t xml:space="preserve"> and extracted the user account hashes. Using pre-loaded rainbow tables, it recovered the plaintext password "</w:t>
      </w:r>
      <w:r w:rsidRPr="00B4017E">
        <w:rPr>
          <w:rFonts w:ascii="Arial" w:eastAsia="Calibri" w:hAnsi="Arial" w:cs="Arial"/>
          <w:b/>
          <w:bCs/>
          <w:sz w:val="24"/>
        </w:rPr>
        <w:t>computer</w:t>
      </w:r>
      <w:r w:rsidRPr="00B4017E">
        <w:rPr>
          <w:rFonts w:ascii="Arial" w:eastAsia="Calibri" w:hAnsi="Arial" w:cs="Arial"/>
          <w:sz w:val="24"/>
        </w:rPr>
        <w:t xml:space="preserve">" for the user </w:t>
      </w:r>
      <w:proofErr w:type="spellStart"/>
      <w:r w:rsidRPr="00B4017E">
        <w:rPr>
          <w:rFonts w:ascii="Arial" w:eastAsia="Calibri" w:hAnsi="Arial" w:cs="Arial"/>
          <w:b/>
          <w:bCs/>
          <w:sz w:val="24"/>
        </w:rPr>
        <w:lastRenderedPageBreak/>
        <w:t>IETNova</w:t>
      </w:r>
      <w:proofErr w:type="spellEnd"/>
      <w:r w:rsidRPr="00B4017E">
        <w:rPr>
          <w:rFonts w:ascii="Arial" w:eastAsia="Calibri" w:hAnsi="Arial" w:cs="Arial"/>
          <w:sz w:val="24"/>
        </w:rPr>
        <w:t xml:space="preserve"> in just over five minutes.</w:t>
      </w:r>
      <w:r w:rsidR="00562F59" w:rsidRPr="00562F59">
        <w:rPr>
          <w:rFonts w:ascii="Arial" w:eastAsia="Calibri" w:hAnsi="Arial" w:cs="Arial"/>
          <w:b/>
          <w:bCs/>
          <w:noProof/>
          <w:sz w:val="24"/>
        </w:rPr>
        <w:drawing>
          <wp:inline distT="0" distB="0" distL="0" distR="0" wp14:anchorId="33BDBE10" wp14:editId="6E5B2FEC">
            <wp:extent cx="5943600" cy="4281805"/>
            <wp:effectExtent l="0" t="0" r="0" b="4445"/>
            <wp:docPr id="10090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6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179" w14:textId="77777777" w:rsidR="005B4E23" w:rsidRPr="005B4E23" w:rsidRDefault="005B4E23" w:rsidP="005B4E23">
      <w:pPr>
        <w:ind w:firstLine="0"/>
        <w:rPr>
          <w:rFonts w:ascii="Arial" w:eastAsia="Calibri" w:hAnsi="Arial" w:cs="Arial"/>
          <w:b/>
          <w:bCs/>
          <w:sz w:val="24"/>
        </w:rPr>
      </w:pPr>
      <w:r w:rsidRPr="005B4E23">
        <w:rPr>
          <w:rFonts w:ascii="Arial" w:eastAsia="Calibri" w:hAnsi="Arial" w:cs="Arial"/>
          <w:b/>
          <w:bCs/>
          <w:sz w:val="24"/>
        </w:rPr>
        <w:t>Key Points:</w:t>
      </w:r>
    </w:p>
    <w:p w14:paraId="776CCE34" w14:textId="77777777" w:rsidR="005B4E23" w:rsidRPr="00E93C4F" w:rsidRDefault="005B4E23" w:rsidP="00E93C4F">
      <w:pPr>
        <w:pStyle w:val="ListParagraph"/>
        <w:numPr>
          <w:ilvl w:val="0"/>
          <w:numId w:val="53"/>
        </w:numPr>
        <w:rPr>
          <w:rFonts w:ascii="Arial" w:eastAsia="Calibri" w:hAnsi="Arial" w:cs="Arial"/>
          <w:sz w:val="24"/>
        </w:rPr>
      </w:pPr>
      <w:r w:rsidRPr="00E93C4F">
        <w:rPr>
          <w:rFonts w:ascii="Arial" w:eastAsia="Calibri" w:hAnsi="Arial" w:cs="Arial"/>
          <w:sz w:val="24"/>
        </w:rPr>
        <w:t>Additional routers and switches will be stored in DCO storage temporarily until Phase 1/HVAC work is completed.</w:t>
      </w:r>
    </w:p>
    <w:p w14:paraId="242F9DCC" w14:textId="77777777" w:rsidR="005B4E23" w:rsidRPr="005B4E23" w:rsidRDefault="005B4E23" w:rsidP="005B4E23">
      <w:pPr>
        <w:pStyle w:val="ListParagraph"/>
        <w:numPr>
          <w:ilvl w:val="0"/>
          <w:numId w:val="52"/>
        </w:numPr>
        <w:rPr>
          <w:rFonts w:ascii="Arial" w:eastAsia="Calibri" w:hAnsi="Arial" w:cs="Arial"/>
          <w:sz w:val="24"/>
        </w:rPr>
      </w:pPr>
      <w:r w:rsidRPr="005B4E23">
        <w:rPr>
          <w:rFonts w:ascii="Arial" w:eastAsia="Calibri" w:hAnsi="Arial" w:cs="Arial"/>
          <w:sz w:val="24"/>
        </w:rPr>
        <w:t>Updated diagrams of the lab setup are being prepared and will be shared shortly.</w:t>
      </w:r>
    </w:p>
    <w:p w14:paraId="1DF96D67" w14:textId="4FAC3599" w:rsidR="005B4E23" w:rsidRPr="005B4E23" w:rsidRDefault="005B4E23" w:rsidP="005B4E23">
      <w:pPr>
        <w:pStyle w:val="ListParagraph"/>
        <w:numPr>
          <w:ilvl w:val="0"/>
          <w:numId w:val="51"/>
        </w:numPr>
        <w:rPr>
          <w:rFonts w:ascii="Arial" w:eastAsia="Calibri" w:hAnsi="Arial" w:cs="Arial"/>
          <w:sz w:val="24"/>
        </w:rPr>
      </w:pPr>
      <w:r w:rsidRPr="005B4E23">
        <w:rPr>
          <w:rFonts w:ascii="Arial" w:eastAsia="Calibri" w:hAnsi="Arial" w:cs="Arial"/>
          <w:sz w:val="24"/>
        </w:rPr>
        <w:t>AA449 will accommodate workstations and PCs, while AA426 is planned to eventually host the malware detonation chamber (currently at the conceptual stage).</w:t>
      </w:r>
    </w:p>
    <w:p w14:paraId="71F689F4" w14:textId="661D0D15" w:rsidR="000D4642" w:rsidRPr="006B1CEF" w:rsidRDefault="000D4642" w:rsidP="006B5893">
      <w:pPr>
        <w:ind w:firstLine="0"/>
        <w:rPr>
          <w:rFonts w:ascii="Arial" w:eastAsia="Calibri" w:hAnsi="Arial" w:cs="Arial"/>
          <w:sz w:val="24"/>
        </w:rPr>
      </w:pPr>
    </w:p>
    <w:p w14:paraId="73E0110A" w14:textId="6BF3A18D" w:rsidR="00CE74C8" w:rsidRDefault="00CE74C8" w:rsidP="0000710D">
      <w:pPr>
        <w:rPr>
          <w:rFonts w:ascii="Arial" w:hAnsi="Arial" w:cs="Arial"/>
          <w:b/>
          <w:bCs/>
          <w:sz w:val="28"/>
          <w:szCs w:val="32"/>
        </w:rPr>
      </w:pPr>
    </w:p>
    <w:p w14:paraId="35F2ED1A" w14:textId="77777777" w:rsidR="001306BC" w:rsidRDefault="001306BC" w:rsidP="0000710D">
      <w:pPr>
        <w:rPr>
          <w:rFonts w:ascii="Arial" w:hAnsi="Arial" w:cs="Arial"/>
          <w:b/>
          <w:bCs/>
          <w:sz w:val="28"/>
          <w:szCs w:val="32"/>
        </w:rPr>
      </w:pPr>
    </w:p>
    <w:p w14:paraId="12498851" w14:textId="2B1D0E8E" w:rsidR="00972D2A" w:rsidRPr="00502C7A" w:rsidRDefault="00972D2A" w:rsidP="00502C7A">
      <w:pPr>
        <w:rPr>
          <w:rFonts w:ascii="Arial" w:hAnsi="Arial" w:cs="Arial"/>
          <w:sz w:val="24"/>
          <w:szCs w:val="28"/>
        </w:rPr>
      </w:pPr>
    </w:p>
    <w:sectPr w:rsidR="00972D2A" w:rsidRPr="00502C7A">
      <w:head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D188" w14:textId="77777777" w:rsidR="002A33D6" w:rsidRDefault="002A33D6">
      <w:pPr>
        <w:spacing w:line="240" w:lineRule="auto"/>
      </w:pPr>
      <w:r>
        <w:separator/>
      </w:r>
    </w:p>
    <w:p w14:paraId="06E41511" w14:textId="77777777" w:rsidR="002A33D6" w:rsidRDefault="002A33D6"/>
  </w:endnote>
  <w:endnote w:type="continuationSeparator" w:id="0">
    <w:p w14:paraId="2C45C555" w14:textId="77777777" w:rsidR="002A33D6" w:rsidRDefault="002A33D6">
      <w:pPr>
        <w:spacing w:line="240" w:lineRule="auto"/>
      </w:pPr>
      <w:r>
        <w:continuationSeparator/>
      </w:r>
    </w:p>
    <w:p w14:paraId="0BB00900" w14:textId="77777777" w:rsidR="002A33D6" w:rsidRDefault="002A33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391F" w14:textId="77777777" w:rsidR="002A33D6" w:rsidRDefault="002A33D6">
      <w:pPr>
        <w:spacing w:line="240" w:lineRule="auto"/>
      </w:pPr>
      <w:r>
        <w:separator/>
      </w:r>
    </w:p>
    <w:p w14:paraId="792B4747" w14:textId="77777777" w:rsidR="002A33D6" w:rsidRDefault="002A33D6"/>
  </w:footnote>
  <w:footnote w:type="continuationSeparator" w:id="0">
    <w:p w14:paraId="06078B74" w14:textId="77777777" w:rsidR="002A33D6" w:rsidRDefault="002A33D6">
      <w:pPr>
        <w:spacing w:line="240" w:lineRule="auto"/>
      </w:pPr>
      <w:r>
        <w:continuationSeparator/>
      </w:r>
    </w:p>
    <w:p w14:paraId="6A7D83C1" w14:textId="77777777" w:rsidR="002A33D6" w:rsidRDefault="002A33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B32F" w14:textId="650F9A12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61312" behindDoc="0" locked="0" layoutInCell="1" allowOverlap="1" wp14:anchorId="22968593" wp14:editId="52AD85DC">
          <wp:simplePos x="0" y="0"/>
          <wp:positionH relativeFrom="margin">
            <wp:posOffset>-92364</wp:posOffset>
          </wp:positionH>
          <wp:positionV relativeFrom="paragraph">
            <wp:posOffset>-125846</wp:posOffset>
          </wp:positionV>
          <wp:extent cx="1531620" cy="344090"/>
          <wp:effectExtent l="0" t="0" r="0" b="0"/>
          <wp:wrapSquare wrapText="bothSides"/>
          <wp:docPr id="1795058888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7F4B" w14:textId="14369069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59264" behindDoc="0" locked="0" layoutInCell="1" allowOverlap="1" wp14:anchorId="0C4EBDAD" wp14:editId="43CF4BCC">
          <wp:simplePos x="0" y="0"/>
          <wp:positionH relativeFrom="column">
            <wp:posOffset>0</wp:posOffset>
          </wp:positionH>
          <wp:positionV relativeFrom="paragraph">
            <wp:posOffset>165100</wp:posOffset>
          </wp:positionV>
          <wp:extent cx="1531620" cy="344090"/>
          <wp:effectExtent l="0" t="0" r="0" b="0"/>
          <wp:wrapSquare wrapText="bothSides"/>
          <wp:docPr id="1947162490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302BD7"/>
    <w:multiLevelType w:val="multilevel"/>
    <w:tmpl w:val="24E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01FD5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513A6"/>
    <w:multiLevelType w:val="hybridMultilevel"/>
    <w:tmpl w:val="02DE3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3861F0"/>
    <w:multiLevelType w:val="hybridMultilevel"/>
    <w:tmpl w:val="0DD04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50563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93F66"/>
    <w:multiLevelType w:val="multilevel"/>
    <w:tmpl w:val="22F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550D9"/>
    <w:multiLevelType w:val="hybridMultilevel"/>
    <w:tmpl w:val="D6B6A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88605F"/>
    <w:multiLevelType w:val="hybridMultilevel"/>
    <w:tmpl w:val="7FB2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172090"/>
    <w:multiLevelType w:val="multilevel"/>
    <w:tmpl w:val="F53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B5D0C"/>
    <w:multiLevelType w:val="multilevel"/>
    <w:tmpl w:val="CA6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455FF"/>
    <w:multiLevelType w:val="hybridMultilevel"/>
    <w:tmpl w:val="2C82F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35754F"/>
    <w:multiLevelType w:val="multilevel"/>
    <w:tmpl w:val="52F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70D7B"/>
    <w:multiLevelType w:val="hybridMultilevel"/>
    <w:tmpl w:val="C8527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F93D9E"/>
    <w:multiLevelType w:val="hybridMultilevel"/>
    <w:tmpl w:val="135AD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A45230"/>
    <w:multiLevelType w:val="hybridMultilevel"/>
    <w:tmpl w:val="1FB01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F21801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D5647"/>
    <w:multiLevelType w:val="hybridMultilevel"/>
    <w:tmpl w:val="E52EA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EE4116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23A7A"/>
    <w:multiLevelType w:val="multilevel"/>
    <w:tmpl w:val="22F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05D91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93365"/>
    <w:multiLevelType w:val="hybridMultilevel"/>
    <w:tmpl w:val="B2340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EE16F2"/>
    <w:multiLevelType w:val="hybridMultilevel"/>
    <w:tmpl w:val="E52EA0B2"/>
    <w:lvl w:ilvl="0" w:tplc="669A8C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477515"/>
    <w:multiLevelType w:val="hybridMultilevel"/>
    <w:tmpl w:val="761C96CE"/>
    <w:lvl w:ilvl="0" w:tplc="E6B432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0AF4630"/>
    <w:multiLevelType w:val="hybridMultilevel"/>
    <w:tmpl w:val="7ACEB6FA"/>
    <w:lvl w:ilvl="0" w:tplc="E11A4C6E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A111E5"/>
    <w:multiLevelType w:val="hybridMultilevel"/>
    <w:tmpl w:val="CAA6E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173B50"/>
    <w:multiLevelType w:val="multilevel"/>
    <w:tmpl w:val="47D8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A61ADD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64593"/>
    <w:multiLevelType w:val="hybridMultilevel"/>
    <w:tmpl w:val="C99CF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266CC"/>
    <w:multiLevelType w:val="hybridMultilevel"/>
    <w:tmpl w:val="D8FE4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9F08F6"/>
    <w:multiLevelType w:val="hybridMultilevel"/>
    <w:tmpl w:val="D8F4C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05CC9"/>
    <w:multiLevelType w:val="hybridMultilevel"/>
    <w:tmpl w:val="13E0E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1B65D6"/>
    <w:multiLevelType w:val="multilevel"/>
    <w:tmpl w:val="29A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A7A20"/>
    <w:multiLevelType w:val="hybridMultilevel"/>
    <w:tmpl w:val="FEA48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A04CF0"/>
    <w:multiLevelType w:val="multilevel"/>
    <w:tmpl w:val="D3BA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077A9E"/>
    <w:multiLevelType w:val="multilevel"/>
    <w:tmpl w:val="198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04E52"/>
    <w:multiLevelType w:val="multilevel"/>
    <w:tmpl w:val="CF8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157A4"/>
    <w:multiLevelType w:val="hybridMultilevel"/>
    <w:tmpl w:val="C7A6B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B2130C"/>
    <w:multiLevelType w:val="multilevel"/>
    <w:tmpl w:val="C05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919E1"/>
    <w:multiLevelType w:val="multilevel"/>
    <w:tmpl w:val="067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A6DC3"/>
    <w:multiLevelType w:val="multilevel"/>
    <w:tmpl w:val="452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F6D9C"/>
    <w:multiLevelType w:val="hybridMultilevel"/>
    <w:tmpl w:val="269A3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E171D5"/>
    <w:multiLevelType w:val="multilevel"/>
    <w:tmpl w:val="A61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C470A"/>
    <w:multiLevelType w:val="hybridMultilevel"/>
    <w:tmpl w:val="8A24F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A07429"/>
    <w:multiLevelType w:val="multilevel"/>
    <w:tmpl w:val="22F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380443379">
    <w:abstractNumId w:val="50"/>
  </w:num>
  <w:num w:numId="13" w16cid:durableId="801922680">
    <w:abstractNumId w:val="16"/>
  </w:num>
  <w:num w:numId="14" w16cid:durableId="850795263">
    <w:abstractNumId w:val="31"/>
  </w:num>
  <w:num w:numId="15" w16cid:durableId="1100832027">
    <w:abstractNumId w:val="45"/>
  </w:num>
  <w:num w:numId="16" w16cid:durableId="1848328665">
    <w:abstractNumId w:val="19"/>
  </w:num>
  <w:num w:numId="17" w16cid:durableId="1668359301">
    <w:abstractNumId w:val="49"/>
  </w:num>
  <w:num w:numId="18" w16cid:durableId="347831423">
    <w:abstractNumId w:val="32"/>
  </w:num>
  <w:num w:numId="19" w16cid:durableId="610165828">
    <w:abstractNumId w:val="26"/>
  </w:num>
  <w:num w:numId="20" w16cid:durableId="1919560574">
    <w:abstractNumId w:val="43"/>
  </w:num>
  <w:num w:numId="21" w16cid:durableId="274798710">
    <w:abstractNumId w:val="21"/>
  </w:num>
  <w:num w:numId="22" w16cid:durableId="1043821104">
    <w:abstractNumId w:val="18"/>
  </w:num>
  <w:num w:numId="23" w16cid:durableId="1464731937">
    <w:abstractNumId w:val="10"/>
  </w:num>
  <w:num w:numId="24" w16cid:durableId="674698055">
    <w:abstractNumId w:val="51"/>
  </w:num>
  <w:num w:numId="25" w16cid:durableId="1123383929">
    <w:abstractNumId w:val="37"/>
  </w:num>
  <w:num w:numId="26" w16cid:durableId="1156919002">
    <w:abstractNumId w:val="41"/>
  </w:num>
  <w:num w:numId="27" w16cid:durableId="775516108">
    <w:abstractNumId w:val="25"/>
  </w:num>
  <w:num w:numId="28" w16cid:durableId="1618366074">
    <w:abstractNumId w:val="39"/>
  </w:num>
  <w:num w:numId="29" w16cid:durableId="1650591620">
    <w:abstractNumId w:val="14"/>
  </w:num>
  <w:num w:numId="30" w16cid:durableId="791094422">
    <w:abstractNumId w:val="36"/>
  </w:num>
  <w:num w:numId="31" w16cid:durableId="1950701223">
    <w:abstractNumId w:val="11"/>
  </w:num>
  <w:num w:numId="32" w16cid:durableId="1249579069">
    <w:abstractNumId w:val="27"/>
  </w:num>
  <w:num w:numId="33" w16cid:durableId="565261423">
    <w:abstractNumId w:val="29"/>
  </w:num>
  <w:num w:numId="34" w16cid:durableId="572667242">
    <w:abstractNumId w:val="44"/>
  </w:num>
  <w:num w:numId="35" w16cid:durableId="754714842">
    <w:abstractNumId w:val="52"/>
  </w:num>
  <w:num w:numId="36" w16cid:durableId="653333223">
    <w:abstractNumId w:val="34"/>
  </w:num>
  <w:num w:numId="37" w16cid:durableId="201140476">
    <w:abstractNumId w:val="40"/>
  </w:num>
  <w:num w:numId="38" w16cid:durableId="559099138">
    <w:abstractNumId w:val="33"/>
  </w:num>
  <w:num w:numId="39" w16cid:durableId="1124497769">
    <w:abstractNumId w:val="13"/>
  </w:num>
  <w:num w:numId="40" w16cid:durableId="709568565">
    <w:abstractNumId w:val="20"/>
  </w:num>
  <w:num w:numId="41" w16cid:durableId="1277561575">
    <w:abstractNumId w:val="46"/>
  </w:num>
  <w:num w:numId="42" w16cid:durableId="97853317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46237738">
    <w:abstractNumId w:val="38"/>
  </w:num>
  <w:num w:numId="44" w16cid:durableId="1286884491">
    <w:abstractNumId w:val="53"/>
  </w:num>
  <w:num w:numId="45" w16cid:durableId="1008364128">
    <w:abstractNumId w:val="28"/>
  </w:num>
  <w:num w:numId="46" w16cid:durableId="1516460403">
    <w:abstractNumId w:val="15"/>
  </w:num>
  <w:num w:numId="47" w16cid:durableId="1576931695">
    <w:abstractNumId w:val="12"/>
  </w:num>
  <w:num w:numId="48" w16cid:durableId="810944829">
    <w:abstractNumId w:val="35"/>
  </w:num>
  <w:num w:numId="49" w16cid:durableId="2029678475">
    <w:abstractNumId w:val="48"/>
  </w:num>
  <w:num w:numId="50" w16cid:durableId="737246363">
    <w:abstractNumId w:val="47"/>
  </w:num>
  <w:num w:numId="51" w16cid:durableId="525994431">
    <w:abstractNumId w:val="22"/>
  </w:num>
  <w:num w:numId="52" w16cid:durableId="2010448742">
    <w:abstractNumId w:val="17"/>
  </w:num>
  <w:num w:numId="53" w16cid:durableId="91628194">
    <w:abstractNumId w:val="42"/>
  </w:num>
  <w:num w:numId="54" w16cid:durableId="393358646">
    <w:abstractNumId w:val="30"/>
  </w:num>
  <w:num w:numId="55" w16cid:durableId="2082241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47"/>
    <w:rsid w:val="0000710D"/>
    <w:rsid w:val="00011113"/>
    <w:rsid w:val="00023AFE"/>
    <w:rsid w:val="0003010B"/>
    <w:rsid w:val="00046663"/>
    <w:rsid w:val="00074BCF"/>
    <w:rsid w:val="000850CF"/>
    <w:rsid w:val="0008753C"/>
    <w:rsid w:val="000A3D9B"/>
    <w:rsid w:val="000B431F"/>
    <w:rsid w:val="000B72B0"/>
    <w:rsid w:val="000D4642"/>
    <w:rsid w:val="000D539D"/>
    <w:rsid w:val="000D5C7E"/>
    <w:rsid w:val="000F5449"/>
    <w:rsid w:val="00116273"/>
    <w:rsid w:val="001306BC"/>
    <w:rsid w:val="0015594B"/>
    <w:rsid w:val="001601F1"/>
    <w:rsid w:val="001834AF"/>
    <w:rsid w:val="001A0874"/>
    <w:rsid w:val="001A5B1E"/>
    <w:rsid w:val="001B2A4B"/>
    <w:rsid w:val="001D2FE4"/>
    <w:rsid w:val="001E0936"/>
    <w:rsid w:val="002108F3"/>
    <w:rsid w:val="00225B98"/>
    <w:rsid w:val="00237212"/>
    <w:rsid w:val="00240850"/>
    <w:rsid w:val="002436E5"/>
    <w:rsid w:val="00286E28"/>
    <w:rsid w:val="00295C97"/>
    <w:rsid w:val="002A33D6"/>
    <w:rsid w:val="002C79E6"/>
    <w:rsid w:val="002E232E"/>
    <w:rsid w:val="002E66D2"/>
    <w:rsid w:val="002F2EB1"/>
    <w:rsid w:val="002F3AE9"/>
    <w:rsid w:val="002F7083"/>
    <w:rsid w:val="00331901"/>
    <w:rsid w:val="003424D0"/>
    <w:rsid w:val="0035232D"/>
    <w:rsid w:val="00366B6C"/>
    <w:rsid w:val="0037018E"/>
    <w:rsid w:val="00377C92"/>
    <w:rsid w:val="003804CC"/>
    <w:rsid w:val="00391C8E"/>
    <w:rsid w:val="00396C75"/>
    <w:rsid w:val="003A6D4B"/>
    <w:rsid w:val="003A6DDA"/>
    <w:rsid w:val="003B7374"/>
    <w:rsid w:val="003C066B"/>
    <w:rsid w:val="003C7C35"/>
    <w:rsid w:val="003E3C43"/>
    <w:rsid w:val="003F0DA6"/>
    <w:rsid w:val="003F1AEC"/>
    <w:rsid w:val="003F60EB"/>
    <w:rsid w:val="00412581"/>
    <w:rsid w:val="0041370F"/>
    <w:rsid w:val="0041523B"/>
    <w:rsid w:val="00421539"/>
    <w:rsid w:val="0044577B"/>
    <w:rsid w:val="0047657A"/>
    <w:rsid w:val="004A0A15"/>
    <w:rsid w:val="004A4AEB"/>
    <w:rsid w:val="004A64FA"/>
    <w:rsid w:val="004B5620"/>
    <w:rsid w:val="004C7B06"/>
    <w:rsid w:val="004D08BF"/>
    <w:rsid w:val="004D6C13"/>
    <w:rsid w:val="004F27A4"/>
    <w:rsid w:val="004F5E03"/>
    <w:rsid w:val="004F63E6"/>
    <w:rsid w:val="005006B2"/>
    <w:rsid w:val="0050168B"/>
    <w:rsid w:val="00502C7A"/>
    <w:rsid w:val="00506667"/>
    <w:rsid w:val="00550FD9"/>
    <w:rsid w:val="00562F59"/>
    <w:rsid w:val="00570478"/>
    <w:rsid w:val="005772ED"/>
    <w:rsid w:val="005A6248"/>
    <w:rsid w:val="005B4E23"/>
    <w:rsid w:val="005C199E"/>
    <w:rsid w:val="005D7FDB"/>
    <w:rsid w:val="005E3665"/>
    <w:rsid w:val="005E50EC"/>
    <w:rsid w:val="005F3947"/>
    <w:rsid w:val="005F5784"/>
    <w:rsid w:val="005F7C90"/>
    <w:rsid w:val="00613C6E"/>
    <w:rsid w:val="00620810"/>
    <w:rsid w:val="006464DB"/>
    <w:rsid w:val="00664C1A"/>
    <w:rsid w:val="00672EDD"/>
    <w:rsid w:val="006B1CEF"/>
    <w:rsid w:val="006B5893"/>
    <w:rsid w:val="006D3D3B"/>
    <w:rsid w:val="006F19F8"/>
    <w:rsid w:val="00700407"/>
    <w:rsid w:val="00725436"/>
    <w:rsid w:val="00725BAF"/>
    <w:rsid w:val="00730655"/>
    <w:rsid w:val="00734F02"/>
    <w:rsid w:val="00756CDC"/>
    <w:rsid w:val="00774A76"/>
    <w:rsid w:val="00793EC4"/>
    <w:rsid w:val="007A30E3"/>
    <w:rsid w:val="007B71BA"/>
    <w:rsid w:val="007D02D0"/>
    <w:rsid w:val="007D52FF"/>
    <w:rsid w:val="007E6E44"/>
    <w:rsid w:val="00822E6A"/>
    <w:rsid w:val="008247DD"/>
    <w:rsid w:val="00840A99"/>
    <w:rsid w:val="00840EDC"/>
    <w:rsid w:val="00846D30"/>
    <w:rsid w:val="00862948"/>
    <w:rsid w:val="00864674"/>
    <w:rsid w:val="00866CC5"/>
    <w:rsid w:val="0087407D"/>
    <w:rsid w:val="00874847"/>
    <w:rsid w:val="00876258"/>
    <w:rsid w:val="008C13A4"/>
    <w:rsid w:val="008D6A5D"/>
    <w:rsid w:val="008E032D"/>
    <w:rsid w:val="008F6E8B"/>
    <w:rsid w:val="0092676F"/>
    <w:rsid w:val="00960EAC"/>
    <w:rsid w:val="00972D2A"/>
    <w:rsid w:val="009809A3"/>
    <w:rsid w:val="00986C87"/>
    <w:rsid w:val="00995B1B"/>
    <w:rsid w:val="009B016B"/>
    <w:rsid w:val="009B1811"/>
    <w:rsid w:val="009C4623"/>
    <w:rsid w:val="009C6F04"/>
    <w:rsid w:val="00A04A9A"/>
    <w:rsid w:val="00A32BE0"/>
    <w:rsid w:val="00A35605"/>
    <w:rsid w:val="00A417C1"/>
    <w:rsid w:val="00A542C8"/>
    <w:rsid w:val="00A8142F"/>
    <w:rsid w:val="00A95B3C"/>
    <w:rsid w:val="00AD379B"/>
    <w:rsid w:val="00AE21BB"/>
    <w:rsid w:val="00AF0FB3"/>
    <w:rsid w:val="00B01122"/>
    <w:rsid w:val="00B14F89"/>
    <w:rsid w:val="00B30DE1"/>
    <w:rsid w:val="00B4017E"/>
    <w:rsid w:val="00B42581"/>
    <w:rsid w:val="00B62C36"/>
    <w:rsid w:val="00B83C1B"/>
    <w:rsid w:val="00B863FB"/>
    <w:rsid w:val="00B86440"/>
    <w:rsid w:val="00B91D2F"/>
    <w:rsid w:val="00B96505"/>
    <w:rsid w:val="00BA482A"/>
    <w:rsid w:val="00BA5309"/>
    <w:rsid w:val="00BB2D6F"/>
    <w:rsid w:val="00BB7DAC"/>
    <w:rsid w:val="00BD7D1B"/>
    <w:rsid w:val="00BE34B7"/>
    <w:rsid w:val="00BF5D9F"/>
    <w:rsid w:val="00C00F8F"/>
    <w:rsid w:val="00C021A4"/>
    <w:rsid w:val="00C03068"/>
    <w:rsid w:val="00C30329"/>
    <w:rsid w:val="00C64B7C"/>
    <w:rsid w:val="00C7073F"/>
    <w:rsid w:val="00C843AB"/>
    <w:rsid w:val="00C8641A"/>
    <w:rsid w:val="00C97EAF"/>
    <w:rsid w:val="00CA113E"/>
    <w:rsid w:val="00CC5C94"/>
    <w:rsid w:val="00CE0187"/>
    <w:rsid w:val="00CE6274"/>
    <w:rsid w:val="00CE74C8"/>
    <w:rsid w:val="00CF5FD4"/>
    <w:rsid w:val="00D218EA"/>
    <w:rsid w:val="00D349A8"/>
    <w:rsid w:val="00D35527"/>
    <w:rsid w:val="00D476B3"/>
    <w:rsid w:val="00D6077A"/>
    <w:rsid w:val="00D620FD"/>
    <w:rsid w:val="00D669C9"/>
    <w:rsid w:val="00D91044"/>
    <w:rsid w:val="00DA46E7"/>
    <w:rsid w:val="00DC02B2"/>
    <w:rsid w:val="00DD0635"/>
    <w:rsid w:val="00DD0958"/>
    <w:rsid w:val="00DE322A"/>
    <w:rsid w:val="00DE378B"/>
    <w:rsid w:val="00DE5A33"/>
    <w:rsid w:val="00E06927"/>
    <w:rsid w:val="00E20625"/>
    <w:rsid w:val="00E22BC8"/>
    <w:rsid w:val="00E429D9"/>
    <w:rsid w:val="00E448D2"/>
    <w:rsid w:val="00E519E3"/>
    <w:rsid w:val="00E52DA1"/>
    <w:rsid w:val="00E6319E"/>
    <w:rsid w:val="00E67454"/>
    <w:rsid w:val="00E7184F"/>
    <w:rsid w:val="00E83641"/>
    <w:rsid w:val="00E85715"/>
    <w:rsid w:val="00E92A49"/>
    <w:rsid w:val="00E93C4F"/>
    <w:rsid w:val="00E93EC9"/>
    <w:rsid w:val="00E946B7"/>
    <w:rsid w:val="00EC48ED"/>
    <w:rsid w:val="00EC4CC9"/>
    <w:rsid w:val="00EC6B0A"/>
    <w:rsid w:val="00EF55C5"/>
    <w:rsid w:val="00F20361"/>
    <w:rsid w:val="00F258F4"/>
    <w:rsid w:val="00F6242A"/>
    <w:rsid w:val="00F710E0"/>
    <w:rsid w:val="00F939AB"/>
    <w:rsid w:val="00F93F8B"/>
    <w:rsid w:val="00FA16CF"/>
    <w:rsid w:val="00FD0666"/>
    <w:rsid w:val="00FD26C5"/>
    <w:rsid w:val="00FD6131"/>
    <w:rsid w:val="00FE0574"/>
    <w:rsid w:val="00FE623A"/>
    <w:rsid w:val="00FF544F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19135"/>
  <w15:chartTrackingRefBased/>
  <w15:docId w15:val="{BD5ADBC5-96B9-46F7-A1E0-6F10AAAE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3A6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24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MDA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5</TotalTime>
  <Pages>4</Pages>
  <Words>258</Words>
  <Characters>1339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 Inamdar</dc:creator>
  <cp:keywords/>
  <dc:description/>
  <cp:lastModifiedBy>Shirish Inamdar</cp:lastModifiedBy>
  <cp:revision>3</cp:revision>
  <dcterms:created xsi:type="dcterms:W3CDTF">2026-01-24T02:15:00Z</dcterms:created>
  <dcterms:modified xsi:type="dcterms:W3CDTF">2026-04-25T20:58:00Z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