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E399" w14:textId="5D4B710F" w:rsidR="002C79E6" w:rsidRPr="005B0BEB" w:rsidRDefault="00C64B7C" w:rsidP="002C79E6">
      <w:p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 xml:space="preserve"> </w:t>
      </w:r>
    </w:p>
    <w:p w14:paraId="356F5EDE" w14:textId="77777777" w:rsidR="002C79E6" w:rsidRPr="005B0BEB" w:rsidRDefault="002C79E6" w:rsidP="002C79E6">
      <w:pPr>
        <w:rPr>
          <w:rFonts w:ascii="Arial" w:hAnsi="Arial" w:cs="Arial"/>
          <w:sz w:val="24"/>
          <w:szCs w:val="28"/>
        </w:rPr>
      </w:pPr>
    </w:p>
    <w:p w14:paraId="0C972EE9" w14:textId="77777777" w:rsidR="002C79E6" w:rsidRPr="005B0BEB" w:rsidRDefault="002C79E6" w:rsidP="002C79E6">
      <w:pPr>
        <w:rPr>
          <w:rFonts w:ascii="Arial" w:hAnsi="Arial" w:cs="Arial"/>
          <w:sz w:val="24"/>
          <w:szCs w:val="28"/>
        </w:rPr>
      </w:pPr>
    </w:p>
    <w:p w14:paraId="1EEF6655" w14:textId="77777777" w:rsidR="002C79E6" w:rsidRPr="005B0BEB" w:rsidRDefault="002C79E6" w:rsidP="002C79E6">
      <w:pPr>
        <w:rPr>
          <w:rFonts w:ascii="Arial" w:hAnsi="Arial" w:cs="Arial"/>
          <w:sz w:val="24"/>
          <w:szCs w:val="28"/>
        </w:rPr>
      </w:pPr>
    </w:p>
    <w:p w14:paraId="61357B81" w14:textId="77777777" w:rsidR="002C79E6" w:rsidRPr="005B0BEB" w:rsidRDefault="002C79E6" w:rsidP="002C79E6">
      <w:pPr>
        <w:rPr>
          <w:rFonts w:ascii="Arial" w:hAnsi="Arial" w:cs="Arial"/>
        </w:rPr>
      </w:pPr>
    </w:p>
    <w:p w14:paraId="7B5C28D3" w14:textId="1F7E8EF4" w:rsidR="006B1CEF" w:rsidRPr="005B0BEB" w:rsidRDefault="006B1CEF" w:rsidP="005E3665">
      <w:pPr>
        <w:pStyle w:val="Subtitle"/>
        <w:rPr>
          <w:rFonts w:ascii="Arial" w:hAnsi="Arial" w:cs="Arial"/>
          <w:b/>
          <w:bCs/>
          <w:sz w:val="36"/>
          <w:szCs w:val="36"/>
          <w:lang w:val="en-IN"/>
        </w:rPr>
      </w:pPr>
      <w:r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Weekly Status Report: </w:t>
      </w:r>
      <w:r w:rsidR="00E645E3" w:rsidRPr="005B0BEB">
        <w:rPr>
          <w:rFonts w:ascii="Arial" w:hAnsi="Arial" w:cs="Arial"/>
          <w:b/>
          <w:bCs/>
          <w:sz w:val="36"/>
          <w:szCs w:val="36"/>
          <w:lang w:val="en-IN"/>
        </w:rPr>
        <w:t>Feb</w:t>
      </w:r>
      <w:r w:rsidR="0008753C"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 </w:t>
      </w:r>
      <w:r w:rsidR="003F4B0C">
        <w:rPr>
          <w:rFonts w:ascii="Arial" w:hAnsi="Arial" w:cs="Arial"/>
          <w:b/>
          <w:bCs/>
          <w:sz w:val="36"/>
          <w:szCs w:val="36"/>
          <w:lang w:val="en-IN"/>
        </w:rPr>
        <w:t>23</w:t>
      </w:r>
      <w:r w:rsidR="00E93EC9"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 </w:t>
      </w:r>
      <w:r w:rsidR="009809A3" w:rsidRPr="005B0BEB">
        <w:rPr>
          <w:rFonts w:ascii="Arial" w:hAnsi="Arial" w:cs="Arial"/>
          <w:b/>
          <w:bCs/>
          <w:sz w:val="36"/>
          <w:szCs w:val="36"/>
          <w:lang w:val="en-IN"/>
        </w:rPr>
        <w:t>–</w:t>
      </w:r>
      <w:r w:rsidR="00E93EC9"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 </w:t>
      </w:r>
      <w:r w:rsidR="00E645E3" w:rsidRPr="005B0BEB">
        <w:rPr>
          <w:rFonts w:ascii="Arial" w:hAnsi="Arial" w:cs="Arial"/>
          <w:b/>
          <w:bCs/>
          <w:sz w:val="36"/>
          <w:szCs w:val="36"/>
          <w:lang w:val="en-IN"/>
        </w:rPr>
        <w:t>Feb</w:t>
      </w:r>
      <w:r w:rsidR="009809A3"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 </w:t>
      </w:r>
      <w:r w:rsidR="005F7EA6" w:rsidRPr="005B0BEB">
        <w:rPr>
          <w:rFonts w:ascii="Arial" w:hAnsi="Arial" w:cs="Arial"/>
          <w:b/>
          <w:bCs/>
          <w:sz w:val="36"/>
          <w:szCs w:val="36"/>
          <w:lang w:val="en-IN"/>
        </w:rPr>
        <w:t>2</w:t>
      </w:r>
      <w:r w:rsidR="003F4B0C">
        <w:rPr>
          <w:rFonts w:ascii="Arial" w:hAnsi="Arial" w:cs="Arial"/>
          <w:b/>
          <w:bCs/>
          <w:sz w:val="36"/>
          <w:szCs w:val="36"/>
          <w:lang w:val="en-IN"/>
        </w:rPr>
        <w:t>7</w:t>
      </w:r>
      <w:r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, </w:t>
      </w:r>
      <w:r w:rsidR="00972D2A" w:rsidRPr="005B0BEB">
        <w:rPr>
          <w:rFonts w:ascii="Arial" w:hAnsi="Arial" w:cs="Arial"/>
          <w:b/>
          <w:bCs/>
          <w:sz w:val="36"/>
          <w:szCs w:val="36"/>
          <w:lang w:val="en-IN"/>
        </w:rPr>
        <w:t>2</w:t>
      </w:r>
      <w:r w:rsidRPr="005B0BEB">
        <w:rPr>
          <w:rFonts w:ascii="Arial" w:hAnsi="Arial" w:cs="Arial"/>
          <w:b/>
          <w:bCs/>
          <w:sz w:val="36"/>
          <w:szCs w:val="36"/>
          <w:lang w:val="en-IN"/>
        </w:rPr>
        <w:t>02</w:t>
      </w:r>
      <w:r w:rsidR="00AE21BB" w:rsidRPr="005B0BEB">
        <w:rPr>
          <w:rFonts w:ascii="Arial" w:hAnsi="Arial" w:cs="Arial"/>
          <w:b/>
          <w:bCs/>
          <w:sz w:val="36"/>
          <w:szCs w:val="36"/>
          <w:lang w:val="en-IN"/>
        </w:rPr>
        <w:t>6</w:t>
      </w:r>
      <w:r w:rsidRPr="005B0BEB">
        <w:rPr>
          <w:rFonts w:ascii="Arial" w:hAnsi="Arial" w:cs="Arial"/>
          <w:sz w:val="36"/>
          <w:szCs w:val="36"/>
          <w:lang w:val="en-IN"/>
        </w:rPr>
        <w:br/>
        <w:t>Shirish Inamdar</w:t>
      </w:r>
      <w:r w:rsidRPr="005B0BEB">
        <w:rPr>
          <w:rFonts w:ascii="Arial" w:hAnsi="Arial" w:cs="Arial"/>
          <w:sz w:val="36"/>
          <w:szCs w:val="36"/>
          <w:lang w:val="en-IN"/>
        </w:rPr>
        <w:br/>
        <w:t>TA / Lab Support Specialist</w:t>
      </w:r>
      <w:r w:rsidRPr="005B0BEB">
        <w:rPr>
          <w:rFonts w:ascii="Arial" w:hAnsi="Arial" w:cs="Arial"/>
          <w:sz w:val="36"/>
          <w:szCs w:val="36"/>
          <w:lang w:val="en-IN"/>
        </w:rPr>
        <w:br/>
        <w:t>Northern Virginia Community College</w:t>
      </w:r>
      <w:r w:rsidRPr="005B0BEB">
        <w:rPr>
          <w:rFonts w:ascii="Arial" w:hAnsi="Arial" w:cs="Arial"/>
          <w:sz w:val="36"/>
          <w:szCs w:val="36"/>
          <w:lang w:val="en-IN"/>
        </w:rPr>
        <w:br/>
      </w:r>
      <w:r w:rsidRPr="005B0BEB">
        <w:rPr>
          <w:rFonts w:ascii="Arial" w:hAnsi="Arial" w:cs="Arial"/>
          <w:sz w:val="36"/>
          <w:szCs w:val="36"/>
        </w:rPr>
        <w:t xml:space="preserve">Supervisor: </w:t>
      </w:r>
      <w:r w:rsidRPr="005B0BEB">
        <w:rPr>
          <w:rFonts w:ascii="Arial" w:hAnsi="Arial" w:cs="Arial"/>
          <w:sz w:val="36"/>
          <w:szCs w:val="36"/>
          <w:lang w:val="en-IN"/>
        </w:rPr>
        <w:t>Prof. M</w:t>
      </w:r>
      <w:r w:rsidR="00D669C9" w:rsidRPr="005B0BEB">
        <w:rPr>
          <w:rFonts w:ascii="Arial" w:hAnsi="Arial" w:cs="Arial"/>
          <w:sz w:val="36"/>
          <w:szCs w:val="36"/>
          <w:lang w:val="en-IN"/>
        </w:rPr>
        <w:t>u</w:t>
      </w:r>
      <w:r w:rsidRPr="005B0BEB">
        <w:rPr>
          <w:rFonts w:ascii="Arial" w:hAnsi="Arial" w:cs="Arial"/>
          <w:sz w:val="36"/>
          <w:szCs w:val="36"/>
          <w:lang w:val="en-IN"/>
        </w:rPr>
        <w:t>n-W</w:t>
      </w:r>
      <w:r w:rsidR="00D669C9" w:rsidRPr="005B0BEB">
        <w:rPr>
          <w:rFonts w:ascii="Arial" w:hAnsi="Arial" w:cs="Arial"/>
          <w:sz w:val="36"/>
          <w:szCs w:val="36"/>
          <w:lang w:val="en-IN"/>
        </w:rPr>
        <w:t>a</w:t>
      </w:r>
      <w:r w:rsidRPr="005B0BEB">
        <w:rPr>
          <w:rFonts w:ascii="Arial" w:hAnsi="Arial" w:cs="Arial"/>
          <w:sz w:val="36"/>
          <w:szCs w:val="36"/>
          <w:lang w:val="en-IN"/>
        </w:rPr>
        <w:t>i Hon</w:t>
      </w:r>
    </w:p>
    <w:p w14:paraId="5FC45EAF" w14:textId="7052B572" w:rsidR="201D26C8" w:rsidRPr="005B0BEB" w:rsidRDefault="201D26C8" w:rsidP="002C79E6">
      <w:pPr>
        <w:pStyle w:val="Subtitle"/>
        <w:rPr>
          <w:rFonts w:ascii="Arial" w:hAnsi="Arial" w:cs="Arial"/>
          <w:sz w:val="24"/>
          <w:szCs w:val="24"/>
        </w:rPr>
      </w:pPr>
    </w:p>
    <w:p w14:paraId="0B71378B" w14:textId="77777777" w:rsidR="201D26C8" w:rsidRPr="005B0BEB" w:rsidRDefault="201D26C8" w:rsidP="014CA2B6">
      <w:pPr>
        <w:pStyle w:val="Title2"/>
        <w:rPr>
          <w:rFonts w:ascii="Arial" w:eastAsia="Calibri" w:hAnsi="Arial" w:cs="Arial"/>
          <w:sz w:val="24"/>
        </w:rPr>
      </w:pPr>
    </w:p>
    <w:p w14:paraId="116C8C6A" w14:textId="77777777" w:rsidR="201D26C8" w:rsidRPr="005B0BEB" w:rsidRDefault="201D26C8" w:rsidP="014CA2B6">
      <w:pPr>
        <w:pStyle w:val="Title2"/>
        <w:rPr>
          <w:rFonts w:ascii="Arial" w:eastAsia="Calibri" w:hAnsi="Arial" w:cs="Arial"/>
          <w:sz w:val="24"/>
        </w:rPr>
      </w:pPr>
    </w:p>
    <w:p w14:paraId="0C538BD6" w14:textId="77777777" w:rsidR="201D26C8" w:rsidRPr="005B0BEB" w:rsidRDefault="201D26C8" w:rsidP="014CA2B6">
      <w:pPr>
        <w:pStyle w:val="Title2"/>
        <w:rPr>
          <w:rFonts w:ascii="Arial" w:eastAsia="Calibri" w:hAnsi="Arial" w:cs="Arial"/>
          <w:sz w:val="24"/>
        </w:rPr>
      </w:pPr>
    </w:p>
    <w:p w14:paraId="7C285599" w14:textId="77777777" w:rsidR="201D26C8" w:rsidRPr="005B0BEB" w:rsidRDefault="201D26C8" w:rsidP="014CA2B6">
      <w:pPr>
        <w:pStyle w:val="Title2"/>
        <w:rPr>
          <w:rFonts w:ascii="Arial" w:eastAsia="Calibri" w:hAnsi="Arial" w:cs="Arial"/>
          <w:sz w:val="24"/>
        </w:rPr>
      </w:pPr>
    </w:p>
    <w:p w14:paraId="3268CC03" w14:textId="77777777" w:rsidR="201D26C8" w:rsidRPr="005B0BEB" w:rsidRDefault="201D26C8" w:rsidP="014CA2B6">
      <w:pPr>
        <w:pStyle w:val="Title2"/>
        <w:rPr>
          <w:rFonts w:ascii="Arial" w:eastAsia="Calibri" w:hAnsi="Arial" w:cs="Arial"/>
          <w:sz w:val="24"/>
        </w:rPr>
      </w:pPr>
    </w:p>
    <w:p w14:paraId="79676BA0" w14:textId="77777777" w:rsidR="201D26C8" w:rsidRPr="005B0BEB" w:rsidRDefault="201D26C8" w:rsidP="014CA2B6">
      <w:pPr>
        <w:pStyle w:val="Title2"/>
        <w:rPr>
          <w:rFonts w:ascii="Arial" w:eastAsia="Calibri" w:hAnsi="Arial" w:cs="Arial"/>
          <w:sz w:val="24"/>
        </w:rPr>
      </w:pPr>
    </w:p>
    <w:p w14:paraId="1F81407C" w14:textId="77777777" w:rsidR="005B4E23" w:rsidRPr="005B0BEB" w:rsidRDefault="005B4E23" w:rsidP="014CA2B6">
      <w:pPr>
        <w:pStyle w:val="Title2"/>
        <w:rPr>
          <w:rFonts w:ascii="Arial" w:eastAsia="Calibri" w:hAnsi="Arial" w:cs="Arial"/>
          <w:sz w:val="24"/>
        </w:rPr>
      </w:pPr>
    </w:p>
    <w:p w14:paraId="07729A1C" w14:textId="77777777" w:rsidR="005B4E23" w:rsidRPr="005B0BEB" w:rsidRDefault="005B4E23" w:rsidP="014CA2B6">
      <w:pPr>
        <w:pStyle w:val="Title2"/>
        <w:rPr>
          <w:rFonts w:ascii="Arial" w:eastAsia="Calibri" w:hAnsi="Arial" w:cs="Arial"/>
          <w:sz w:val="24"/>
        </w:rPr>
      </w:pPr>
    </w:p>
    <w:p w14:paraId="4A982822" w14:textId="77777777" w:rsidR="005B4E23" w:rsidRPr="005B0BEB" w:rsidRDefault="005B4E23" w:rsidP="014CA2B6">
      <w:pPr>
        <w:pStyle w:val="Title2"/>
        <w:rPr>
          <w:rFonts w:ascii="Arial" w:eastAsia="Calibri" w:hAnsi="Arial" w:cs="Arial"/>
          <w:sz w:val="24"/>
        </w:rPr>
      </w:pPr>
    </w:p>
    <w:p w14:paraId="17351A73" w14:textId="77777777" w:rsidR="005B0BEB" w:rsidRDefault="005B0BEB" w:rsidP="005B0BEB">
      <w:pPr>
        <w:rPr>
          <w:rFonts w:ascii="Arial" w:hAnsi="Arial" w:cs="Arial"/>
          <w:b/>
          <w:bCs/>
          <w:sz w:val="32"/>
          <w:szCs w:val="32"/>
        </w:rPr>
      </w:pPr>
    </w:p>
    <w:p w14:paraId="7A2DA713" w14:textId="77777777" w:rsidR="008F4DA9" w:rsidRDefault="003F4B0C" w:rsidP="008F4DA9">
      <w:pPr>
        <w:ind w:firstLine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Pfsense Firewall </w:t>
      </w:r>
      <w:r w:rsidR="000B4B7F">
        <w:rPr>
          <w:rFonts w:ascii="Arial" w:hAnsi="Arial" w:cs="Arial"/>
          <w:b/>
          <w:bCs/>
          <w:sz w:val="32"/>
          <w:szCs w:val="32"/>
        </w:rPr>
        <w:t xml:space="preserve">: </w:t>
      </w:r>
      <w:r>
        <w:rPr>
          <w:rFonts w:ascii="Arial" w:hAnsi="Arial" w:cs="Arial"/>
          <w:b/>
          <w:bCs/>
          <w:sz w:val="32"/>
          <w:szCs w:val="32"/>
        </w:rPr>
        <w:t>Installation</w:t>
      </w:r>
    </w:p>
    <w:p w14:paraId="1F1F8C6B" w14:textId="79150274" w:rsidR="009C6D29" w:rsidRPr="000B4B7F" w:rsidRDefault="009C6D29" w:rsidP="008F4DA9">
      <w:pPr>
        <w:ind w:firstLine="0"/>
        <w:jc w:val="both"/>
        <w:rPr>
          <w:rFonts w:ascii="Arial" w:hAnsi="Arial" w:cs="Arial"/>
          <w:sz w:val="32"/>
          <w:szCs w:val="32"/>
        </w:rPr>
      </w:pPr>
      <w:r w:rsidRPr="000B4B7F">
        <w:rPr>
          <w:rFonts w:ascii="Arial" w:hAnsi="Arial" w:cs="Arial"/>
          <w:sz w:val="24"/>
        </w:rPr>
        <w:t>Pfsense is an open-source firewall and router operating system based on FreeBSD, designed to manage and secure network traffic. It provides features like stateful packet filtering, VPN (IPsec/OpenVPN/WireGuard), VLAN support, intrusion detection, and traffic shaping through a web-based interface. It can be deployed on bare metal hardware or as a virtual machine to act as a secure gateway between internal networks and the internet.</w:t>
      </w:r>
    </w:p>
    <w:p w14:paraId="22ABDC9C" w14:textId="77777777" w:rsidR="009C6D29" w:rsidRPr="000B4B7F" w:rsidRDefault="009C6D29" w:rsidP="008F4DA9">
      <w:pPr>
        <w:ind w:firstLine="0"/>
        <w:jc w:val="both"/>
        <w:rPr>
          <w:rFonts w:ascii="Arial" w:hAnsi="Arial" w:cs="Arial"/>
          <w:sz w:val="24"/>
        </w:rPr>
      </w:pPr>
      <w:r w:rsidRPr="000B4B7F">
        <w:rPr>
          <w:rFonts w:ascii="Arial" w:hAnsi="Arial" w:cs="Arial"/>
          <w:sz w:val="24"/>
        </w:rPr>
        <w:t>We will install pfSense on VMware using its ISO image to build and configure a virtual firewall that simulates a real-world network security gateway for hands-on learning and testing.</w:t>
      </w:r>
    </w:p>
    <w:p w14:paraId="6C947AFD" w14:textId="45675068" w:rsidR="00687E64" w:rsidRDefault="00687E64" w:rsidP="00687E64">
      <w:pPr>
        <w:ind w:firstLine="0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br/>
        <w:t>Download ISO image from official source.</w:t>
      </w:r>
      <w:r>
        <w:rPr>
          <w:rFonts w:ascii="Arial" w:hAnsi="Arial" w:cs="Arial"/>
          <w:b/>
          <w:bCs/>
          <w:sz w:val="24"/>
        </w:rPr>
        <w:br/>
      </w:r>
      <w:r w:rsidRPr="00687E64">
        <w:rPr>
          <w:rFonts w:ascii="Arial" w:hAnsi="Arial" w:cs="Arial"/>
          <w:noProof/>
          <w:sz w:val="24"/>
        </w:rPr>
        <w:drawing>
          <wp:inline distT="0" distB="0" distL="0" distR="0" wp14:anchorId="0550C9FC" wp14:editId="648C1D66">
            <wp:extent cx="5943600" cy="2496185"/>
            <wp:effectExtent l="0" t="0" r="0" b="0"/>
            <wp:docPr id="12726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04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4"/>
        </w:rPr>
        <w:br/>
        <w:t>extract this downloaded .rar file and you will get the iso image file.</w:t>
      </w:r>
    </w:p>
    <w:p w14:paraId="0F749179" w14:textId="73644335" w:rsidR="005B4E23" w:rsidRDefault="0064698C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br/>
      </w:r>
      <w:r>
        <w:rPr>
          <w:rFonts w:ascii="Arial" w:hAnsi="Arial" w:cs="Arial"/>
          <w:b/>
          <w:bCs/>
          <w:sz w:val="24"/>
        </w:rPr>
        <w:br/>
      </w:r>
      <w:r w:rsidR="00687E64">
        <w:rPr>
          <w:rFonts w:ascii="Arial" w:hAnsi="Arial" w:cs="Arial"/>
          <w:b/>
          <w:bCs/>
          <w:sz w:val="24"/>
        </w:rPr>
        <w:br/>
      </w:r>
      <w:r w:rsidR="009C6D29">
        <w:rPr>
          <w:rFonts w:ascii="Arial" w:hAnsi="Arial" w:cs="Arial"/>
          <w:sz w:val="24"/>
        </w:rPr>
        <w:lastRenderedPageBreak/>
        <w:t>VMWare workstation</w:t>
      </w:r>
      <w:r w:rsidR="000B4B7F">
        <w:rPr>
          <w:rFonts w:ascii="Arial" w:hAnsi="Arial" w:cs="Arial"/>
          <w:sz w:val="24"/>
        </w:rPr>
        <w:t xml:space="preserve"> pfsense</w:t>
      </w:r>
      <w:r w:rsidR="009C6D29">
        <w:rPr>
          <w:rFonts w:ascii="Arial" w:hAnsi="Arial" w:cs="Arial"/>
          <w:sz w:val="24"/>
        </w:rPr>
        <w:t xml:space="preserve"> Installation:</w:t>
      </w:r>
      <w:r w:rsidR="009C6D29">
        <w:rPr>
          <w:rFonts w:ascii="Arial" w:hAnsi="Arial" w:cs="Arial"/>
          <w:sz w:val="24"/>
        </w:rPr>
        <w:br/>
        <w:t>1. Create a virtual machine. Select Typical.</w:t>
      </w:r>
      <w:r w:rsidR="009C6D29">
        <w:rPr>
          <w:rFonts w:ascii="Arial" w:hAnsi="Arial" w:cs="Arial"/>
          <w:sz w:val="24"/>
        </w:rPr>
        <w:br/>
        <w:t>2.</w:t>
      </w:r>
      <w:r w:rsidR="00462634">
        <w:rPr>
          <w:rFonts w:ascii="Arial" w:hAnsi="Arial" w:cs="Arial"/>
          <w:sz w:val="24"/>
        </w:rPr>
        <w:t xml:space="preserve"> Selected your pfsense ISO image.</w:t>
      </w:r>
      <w:r w:rsidR="00462634">
        <w:rPr>
          <w:rFonts w:ascii="Arial" w:hAnsi="Arial" w:cs="Arial"/>
          <w:sz w:val="24"/>
        </w:rPr>
        <w:br/>
      </w:r>
      <w:r w:rsidR="00462634" w:rsidRPr="00462634">
        <w:rPr>
          <w:rFonts w:ascii="Arial" w:hAnsi="Arial" w:cs="Arial"/>
          <w:noProof/>
          <w:sz w:val="24"/>
        </w:rPr>
        <w:drawing>
          <wp:inline distT="0" distB="0" distL="0" distR="0" wp14:anchorId="24FA9C80" wp14:editId="3D52A607">
            <wp:extent cx="4496190" cy="4244708"/>
            <wp:effectExtent l="0" t="0" r="0" b="3810"/>
            <wp:docPr id="209363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5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634">
        <w:rPr>
          <w:rFonts w:ascii="Arial" w:hAnsi="Arial" w:cs="Arial"/>
          <w:sz w:val="24"/>
        </w:rPr>
        <w:br/>
      </w:r>
      <w:r w:rsidR="00462634">
        <w:rPr>
          <w:rFonts w:ascii="Arial" w:hAnsi="Arial" w:cs="Arial"/>
          <w:sz w:val="24"/>
        </w:rPr>
        <w:lastRenderedPageBreak/>
        <w:t>3.</w:t>
      </w:r>
      <w:r w:rsidR="00E504D5">
        <w:rPr>
          <w:rFonts w:ascii="Arial" w:hAnsi="Arial" w:cs="Arial"/>
          <w:sz w:val="24"/>
        </w:rPr>
        <w:t>Name your virtual machine- PFsense- Fw</w:t>
      </w:r>
      <w:r w:rsidR="00E504D5" w:rsidRPr="00E504D5">
        <w:rPr>
          <w:rFonts w:ascii="Arial" w:hAnsi="Arial" w:cs="Arial"/>
          <w:noProof/>
          <w:sz w:val="24"/>
        </w:rPr>
        <w:drawing>
          <wp:inline distT="0" distB="0" distL="0" distR="0" wp14:anchorId="662F25B6" wp14:editId="39C6B67F">
            <wp:extent cx="5052498" cy="4785775"/>
            <wp:effectExtent l="0" t="0" r="0" b="0"/>
            <wp:docPr id="3091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4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24A4" w14:textId="485C89EC" w:rsidR="00E504D5" w:rsidRDefault="00E504D5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4. Keep the size as 50GB.</w:t>
      </w:r>
    </w:p>
    <w:p w14:paraId="7DCE175D" w14:textId="066635BE" w:rsidR="00E504D5" w:rsidRDefault="00E504D5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5.Memory-8GB</w:t>
      </w:r>
    </w:p>
    <w:p w14:paraId="04772D5A" w14:textId="2C55B6BD" w:rsidR="00694096" w:rsidRDefault="00E504D5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6. Processors – 2</w:t>
      </w:r>
    </w:p>
    <w:p w14:paraId="58611B94" w14:textId="03499441" w:rsidR="00694096" w:rsidRDefault="00694096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7.  Add another NAT</w:t>
      </w:r>
    </w:p>
    <w:p w14:paraId="16C4BA8A" w14:textId="21505284" w:rsidR="0017088D" w:rsidRDefault="0017088D" w:rsidP="00687E64">
      <w:pPr>
        <w:ind w:firstLine="0"/>
        <w:rPr>
          <w:rFonts w:ascii="Arial" w:hAnsi="Arial" w:cs="Arial"/>
          <w:sz w:val="24"/>
        </w:rPr>
      </w:pPr>
      <w:r w:rsidRPr="0017088D"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6EF4FF5F" wp14:editId="00756204">
            <wp:extent cx="5943600" cy="4090670"/>
            <wp:effectExtent l="0" t="0" r="0" b="5080"/>
            <wp:docPr id="180682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2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B7F">
        <w:rPr>
          <w:rFonts w:ascii="Arial" w:hAnsi="Arial" w:cs="Arial"/>
          <w:sz w:val="24"/>
        </w:rPr>
        <w:br/>
      </w:r>
      <w:r w:rsidR="000B4B7F">
        <w:rPr>
          <w:rFonts w:ascii="Arial" w:hAnsi="Arial" w:cs="Arial"/>
          <w:sz w:val="24"/>
        </w:rPr>
        <w:br/>
        <w:t>Note: Network Adapter 2 and Another host needs to be in the same hostonly interface.</w:t>
      </w:r>
    </w:p>
    <w:p w14:paraId="025F8A51" w14:textId="3E7BFC70" w:rsidR="0017088D" w:rsidRDefault="0017088D" w:rsidP="00687E64">
      <w:pPr>
        <w:ind w:firstLine="0"/>
        <w:rPr>
          <w:rFonts w:ascii="Arial" w:hAnsi="Arial" w:cs="Arial"/>
          <w:sz w:val="24"/>
        </w:rPr>
      </w:pPr>
      <w:r w:rsidRPr="0017088D"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58858819" wp14:editId="15C30233">
            <wp:extent cx="4770533" cy="2751058"/>
            <wp:effectExtent l="0" t="0" r="0" b="0"/>
            <wp:docPr id="7380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2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A03">
        <w:rPr>
          <w:rFonts w:ascii="Arial" w:hAnsi="Arial" w:cs="Arial"/>
          <w:sz w:val="24"/>
        </w:rPr>
        <w:br/>
      </w:r>
      <w:r w:rsidR="000B4B7F">
        <w:rPr>
          <w:rFonts w:ascii="Arial" w:hAnsi="Arial" w:cs="Arial"/>
          <w:sz w:val="24"/>
        </w:rPr>
        <w:t>Few Installations steps to go through:</w:t>
      </w:r>
      <w:r w:rsidR="006A4A03">
        <w:rPr>
          <w:rFonts w:ascii="Arial" w:hAnsi="Arial" w:cs="Arial"/>
          <w:sz w:val="24"/>
        </w:rPr>
        <w:br/>
      </w:r>
    </w:p>
    <w:p w14:paraId="39654D72" w14:textId="70921FB7" w:rsidR="0017088D" w:rsidRDefault="0017088D" w:rsidP="00687E64">
      <w:pPr>
        <w:ind w:firstLine="0"/>
        <w:rPr>
          <w:rFonts w:ascii="Arial" w:hAnsi="Arial" w:cs="Arial"/>
          <w:sz w:val="24"/>
        </w:rPr>
      </w:pPr>
      <w:r w:rsidRPr="0017088D">
        <w:rPr>
          <w:rFonts w:ascii="Arial" w:hAnsi="Arial" w:cs="Arial"/>
          <w:noProof/>
          <w:sz w:val="24"/>
        </w:rPr>
        <w:drawing>
          <wp:inline distT="0" distB="0" distL="0" distR="0" wp14:anchorId="30D7922A" wp14:editId="6B3DFC3F">
            <wp:extent cx="5943600" cy="4569460"/>
            <wp:effectExtent l="0" t="0" r="0" b="2540"/>
            <wp:docPr id="20188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9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D011" w14:textId="64069E87" w:rsidR="00E504D5" w:rsidRDefault="00E504D5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 </w:t>
      </w:r>
      <w:r w:rsidR="004735B2" w:rsidRPr="004735B2">
        <w:rPr>
          <w:rFonts w:ascii="Arial" w:hAnsi="Arial" w:cs="Arial"/>
          <w:noProof/>
          <w:sz w:val="24"/>
        </w:rPr>
        <w:drawing>
          <wp:inline distT="0" distB="0" distL="0" distR="0" wp14:anchorId="382EB344" wp14:editId="3DACD278">
            <wp:extent cx="5943600" cy="3622675"/>
            <wp:effectExtent l="0" t="0" r="0" b="0"/>
            <wp:docPr id="11089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3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5B2">
        <w:rPr>
          <w:rFonts w:ascii="Arial" w:hAnsi="Arial" w:cs="Arial"/>
          <w:sz w:val="24"/>
        </w:rPr>
        <w:br/>
      </w:r>
      <w:r w:rsidR="004735B2">
        <w:rPr>
          <w:rFonts w:ascii="Arial" w:hAnsi="Arial" w:cs="Arial"/>
          <w:sz w:val="24"/>
        </w:rPr>
        <w:br/>
      </w:r>
      <w:r w:rsidR="004735B2" w:rsidRPr="004735B2">
        <w:rPr>
          <w:rFonts w:ascii="Arial" w:hAnsi="Arial" w:cs="Arial"/>
          <w:noProof/>
          <w:sz w:val="24"/>
        </w:rPr>
        <w:drawing>
          <wp:inline distT="0" distB="0" distL="0" distR="0" wp14:anchorId="11EEE986" wp14:editId="3C17F18A">
            <wp:extent cx="5943600" cy="2961005"/>
            <wp:effectExtent l="0" t="0" r="0" b="0"/>
            <wp:docPr id="84797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76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5B2">
        <w:rPr>
          <w:rFonts w:ascii="Arial" w:hAnsi="Arial" w:cs="Arial"/>
          <w:sz w:val="24"/>
        </w:rPr>
        <w:br/>
      </w:r>
      <w:r w:rsidR="004735B2">
        <w:rPr>
          <w:rFonts w:ascii="Arial" w:hAnsi="Arial" w:cs="Arial"/>
          <w:sz w:val="24"/>
        </w:rPr>
        <w:lastRenderedPageBreak/>
        <w:br/>
      </w:r>
      <w:r w:rsidR="004735B2" w:rsidRPr="004735B2">
        <w:rPr>
          <w:rFonts w:ascii="Arial" w:hAnsi="Arial" w:cs="Arial"/>
          <w:noProof/>
          <w:sz w:val="24"/>
        </w:rPr>
        <w:drawing>
          <wp:inline distT="0" distB="0" distL="0" distR="0" wp14:anchorId="6CFC8705" wp14:editId="65AA0713">
            <wp:extent cx="5943600" cy="3512820"/>
            <wp:effectExtent l="0" t="0" r="0" b="0"/>
            <wp:docPr id="41465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56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7841" w14:textId="77777777" w:rsidR="002C625A" w:rsidRDefault="002C625A" w:rsidP="00687E64">
      <w:pPr>
        <w:ind w:firstLine="0"/>
        <w:rPr>
          <w:rFonts w:ascii="Arial" w:hAnsi="Arial" w:cs="Arial"/>
          <w:sz w:val="24"/>
        </w:rPr>
      </w:pPr>
    </w:p>
    <w:p w14:paraId="7738E131" w14:textId="77777777" w:rsidR="002C625A" w:rsidRDefault="002C625A" w:rsidP="00687E64">
      <w:pPr>
        <w:ind w:firstLine="0"/>
        <w:rPr>
          <w:rFonts w:ascii="Arial" w:hAnsi="Arial" w:cs="Arial"/>
          <w:sz w:val="24"/>
        </w:rPr>
      </w:pPr>
    </w:p>
    <w:p w14:paraId="6EB6DF93" w14:textId="5647487A" w:rsidR="002C625A" w:rsidRDefault="002C625A" w:rsidP="00687E64">
      <w:pPr>
        <w:ind w:firstLine="0"/>
        <w:rPr>
          <w:rFonts w:ascii="Arial" w:hAnsi="Arial" w:cs="Arial"/>
          <w:sz w:val="24"/>
        </w:rPr>
      </w:pPr>
      <w:r w:rsidRPr="002C625A">
        <w:rPr>
          <w:rFonts w:ascii="Arial" w:hAnsi="Arial" w:cs="Arial"/>
          <w:noProof/>
          <w:sz w:val="24"/>
        </w:rPr>
        <w:drawing>
          <wp:inline distT="0" distB="0" distL="0" distR="0" wp14:anchorId="07B443B8" wp14:editId="643E3F02">
            <wp:extent cx="5943600" cy="3484245"/>
            <wp:effectExtent l="0" t="0" r="0" b="1905"/>
            <wp:docPr id="50122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21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ECB3" w14:textId="77777777" w:rsidR="00F202DD" w:rsidRDefault="00F202DD" w:rsidP="00687E64">
      <w:pPr>
        <w:ind w:firstLine="0"/>
        <w:rPr>
          <w:rFonts w:ascii="Arial" w:hAnsi="Arial" w:cs="Arial"/>
          <w:sz w:val="24"/>
        </w:rPr>
      </w:pPr>
    </w:p>
    <w:p w14:paraId="24D14410" w14:textId="63883139" w:rsidR="00F202DD" w:rsidRDefault="00F202DD" w:rsidP="00687E64">
      <w:pPr>
        <w:ind w:firstLine="0"/>
        <w:rPr>
          <w:rFonts w:ascii="Arial" w:hAnsi="Arial" w:cs="Arial"/>
          <w:sz w:val="24"/>
        </w:rPr>
      </w:pPr>
      <w:r w:rsidRPr="00F202DD">
        <w:rPr>
          <w:rFonts w:ascii="Arial" w:hAnsi="Arial" w:cs="Arial"/>
          <w:noProof/>
          <w:sz w:val="24"/>
        </w:rPr>
        <w:drawing>
          <wp:inline distT="0" distB="0" distL="0" distR="0" wp14:anchorId="7AD54DDE" wp14:editId="45446E40">
            <wp:extent cx="5943600" cy="4126230"/>
            <wp:effectExtent l="0" t="0" r="0" b="7620"/>
            <wp:docPr id="74535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56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7F4B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46400CB2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3937FB0C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225C368E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5C85CE9C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790A17C0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4E38C85B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6F7388BC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5825A1FE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26FF7D5B" w14:textId="77777777" w:rsidR="001F6594" w:rsidRDefault="001F6594" w:rsidP="00687E64">
      <w:pPr>
        <w:ind w:firstLine="0"/>
        <w:rPr>
          <w:rFonts w:ascii="Arial" w:hAnsi="Arial" w:cs="Arial"/>
          <w:sz w:val="24"/>
        </w:rPr>
      </w:pPr>
    </w:p>
    <w:p w14:paraId="61B12A64" w14:textId="3D19184F" w:rsidR="001F6594" w:rsidRDefault="001F6594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We will make the other machine Host-only ubuntu</w:t>
      </w:r>
    </w:p>
    <w:p w14:paraId="4FB5A51F" w14:textId="5E4ADD4D" w:rsidR="001F6594" w:rsidRDefault="001F6594" w:rsidP="00687E64">
      <w:pPr>
        <w:ind w:firstLine="0"/>
        <w:rPr>
          <w:rFonts w:ascii="Arial" w:hAnsi="Arial" w:cs="Arial"/>
          <w:sz w:val="24"/>
        </w:rPr>
      </w:pPr>
      <w:r w:rsidRPr="001F6594">
        <w:rPr>
          <w:rFonts w:ascii="Arial" w:hAnsi="Arial" w:cs="Arial"/>
          <w:noProof/>
          <w:sz w:val="24"/>
        </w:rPr>
        <w:drawing>
          <wp:inline distT="0" distB="0" distL="0" distR="0" wp14:anchorId="7918AFE1" wp14:editId="7929B8EE">
            <wp:extent cx="5943600" cy="6043295"/>
            <wp:effectExtent l="0" t="0" r="0" b="0"/>
            <wp:docPr id="17825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1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A877" w14:textId="157F85BB" w:rsidR="001F6594" w:rsidRDefault="006F76BF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/>
      </w:r>
      <w:r w:rsidR="000B4B7F">
        <w:rPr>
          <w:rFonts w:ascii="Arial" w:hAnsi="Arial" w:cs="Arial"/>
          <w:sz w:val="24"/>
        </w:rPr>
        <w:t>I have the another machine for Ubuntu and we will use that as host to configure firewall.</w:t>
      </w:r>
      <w:r>
        <w:rPr>
          <w:rFonts w:ascii="Arial" w:hAnsi="Arial" w:cs="Arial"/>
          <w:sz w:val="24"/>
        </w:rPr>
        <w:br/>
      </w:r>
    </w:p>
    <w:p w14:paraId="3F9829C4" w14:textId="2681B1D8" w:rsidR="005C22DB" w:rsidRDefault="006A4A03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To enter into the GUI of pfsense: Enter 192.168.150.1 in URL</w:t>
      </w:r>
    </w:p>
    <w:p w14:paraId="195C0063" w14:textId="054C8CA8" w:rsidR="005C22DB" w:rsidRDefault="006A4A03" w:rsidP="00687E64">
      <w:pPr>
        <w:ind w:firstLine="0"/>
        <w:rPr>
          <w:rFonts w:ascii="Arial" w:hAnsi="Arial" w:cs="Arial"/>
          <w:sz w:val="24"/>
        </w:rPr>
      </w:pPr>
      <w:r w:rsidRPr="006A4A03"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64BCACD8" wp14:editId="416831C8">
            <wp:extent cx="5943600" cy="3199130"/>
            <wp:effectExtent l="0" t="0" r="0" b="1270"/>
            <wp:docPr id="10406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4E8D" w14:textId="77777777" w:rsidR="006A4A03" w:rsidRDefault="006A4A03" w:rsidP="00687E64">
      <w:pPr>
        <w:ind w:firstLine="0"/>
        <w:rPr>
          <w:rFonts w:ascii="Arial" w:hAnsi="Arial" w:cs="Arial"/>
          <w:sz w:val="24"/>
        </w:rPr>
      </w:pPr>
    </w:p>
    <w:p w14:paraId="32EF8336" w14:textId="77777777" w:rsidR="006A4A03" w:rsidRDefault="006A4A03" w:rsidP="00687E64">
      <w:pPr>
        <w:ind w:firstLine="0"/>
        <w:rPr>
          <w:rFonts w:ascii="Arial" w:hAnsi="Arial" w:cs="Arial"/>
          <w:sz w:val="24"/>
        </w:rPr>
      </w:pPr>
    </w:p>
    <w:p w14:paraId="464CAC5B" w14:textId="04FB2CBA" w:rsidR="006A4A03" w:rsidRDefault="006A4A03" w:rsidP="00687E64">
      <w:pPr>
        <w:ind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Username – admin</w:t>
      </w:r>
    </w:p>
    <w:p w14:paraId="7B799325" w14:textId="588CE1D2" w:rsidR="006B1CEF" w:rsidRDefault="006A4A03" w:rsidP="006B1CEF">
      <w:pPr>
        <w:ind w:firstLine="0"/>
        <w:rPr>
          <w:rFonts w:ascii="Arial" w:hAnsi="Arial" w:cs="Arial"/>
          <w:b/>
          <w:bCs/>
          <w:sz w:val="28"/>
          <w:szCs w:val="32"/>
        </w:rPr>
      </w:pPr>
      <w:r>
        <w:rPr>
          <w:rFonts w:ascii="Arial" w:hAnsi="Arial" w:cs="Arial"/>
          <w:sz w:val="24"/>
        </w:rPr>
        <w:t xml:space="preserve"> Password- pfsense</w:t>
      </w:r>
      <w:r>
        <w:rPr>
          <w:rFonts w:ascii="Arial" w:hAnsi="Arial" w:cs="Arial"/>
          <w:sz w:val="24"/>
        </w:rPr>
        <w:br/>
      </w:r>
      <w:r w:rsidRPr="006A4A03">
        <w:rPr>
          <w:rFonts w:ascii="Arial" w:hAnsi="Arial" w:cs="Arial"/>
          <w:noProof/>
          <w:sz w:val="24"/>
        </w:rPr>
        <w:drawing>
          <wp:inline distT="0" distB="0" distL="0" distR="0" wp14:anchorId="59DCBC65" wp14:editId="29830128">
            <wp:extent cx="5943600" cy="3038475"/>
            <wp:effectExtent l="0" t="0" r="0" b="9525"/>
            <wp:docPr id="6195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71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B7F">
        <w:rPr>
          <w:rFonts w:ascii="Arial" w:hAnsi="Arial" w:cs="Arial"/>
          <w:sz w:val="24"/>
        </w:rPr>
        <w:br/>
      </w:r>
      <w:r w:rsidR="000B4B7F" w:rsidRPr="000B4B7F"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7684CB0B" wp14:editId="7BA985F5">
            <wp:extent cx="5943600" cy="2681605"/>
            <wp:effectExtent l="0" t="0" r="0" b="4445"/>
            <wp:docPr id="7905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2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B7F">
        <w:rPr>
          <w:rFonts w:ascii="Arial" w:hAnsi="Arial" w:cs="Arial"/>
          <w:sz w:val="24"/>
        </w:rPr>
        <w:br/>
      </w:r>
      <w:r w:rsidR="000B4B7F" w:rsidRPr="000B4B7F">
        <w:rPr>
          <w:rFonts w:ascii="Arial" w:hAnsi="Arial" w:cs="Arial"/>
          <w:noProof/>
          <w:sz w:val="24"/>
        </w:rPr>
        <w:drawing>
          <wp:inline distT="0" distB="0" distL="0" distR="0" wp14:anchorId="2FC02BE7" wp14:editId="4E61D864">
            <wp:extent cx="5943600" cy="2890520"/>
            <wp:effectExtent l="0" t="0" r="0" b="5080"/>
            <wp:docPr id="13206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B7F">
        <w:rPr>
          <w:rFonts w:ascii="Arial" w:hAnsi="Arial" w:cs="Arial"/>
          <w:sz w:val="24"/>
        </w:rPr>
        <w:br/>
        <w:t>Pfsense is now configured and we will be doing more hands on labs from this.</w:t>
      </w:r>
      <w:r w:rsidR="000B4B7F">
        <w:rPr>
          <w:rFonts w:ascii="Arial" w:hAnsi="Arial" w:cs="Arial"/>
          <w:sz w:val="24"/>
        </w:rPr>
        <w:br/>
      </w:r>
      <w:r w:rsidR="006B1CEF" w:rsidRPr="005B0BEB">
        <w:rPr>
          <w:rFonts w:ascii="Arial" w:hAnsi="Arial" w:cs="Arial"/>
          <w:b/>
          <w:bCs/>
          <w:sz w:val="28"/>
          <w:szCs w:val="32"/>
        </w:rPr>
        <w:t>Future work:</w:t>
      </w:r>
    </w:p>
    <w:p w14:paraId="0026147F" w14:textId="004D2406" w:rsidR="005B0BEB" w:rsidRPr="005B0BEB" w:rsidRDefault="003F4B0C">
      <w:pPr>
        <w:pStyle w:val="ListParagraph"/>
        <w:numPr>
          <w:ilvl w:val="0"/>
          <w:numId w:val="11"/>
        </w:numPr>
        <w:rPr>
          <w:rFonts w:ascii="Arial" w:eastAsia="Calibri" w:hAnsi="Arial" w:cs="Arial"/>
          <w:sz w:val="24"/>
        </w:rPr>
      </w:pPr>
      <w:r>
        <w:rPr>
          <w:rFonts w:ascii="Arial" w:eastAsia="Calibri" w:hAnsi="Arial" w:cs="Arial"/>
          <w:sz w:val="24"/>
        </w:rPr>
        <w:t xml:space="preserve">Started with selection of few </w:t>
      </w:r>
      <w:r w:rsidR="005B0BEB" w:rsidRPr="005B0BEB">
        <w:rPr>
          <w:rFonts w:ascii="Arial" w:eastAsia="Calibri" w:hAnsi="Arial" w:cs="Arial"/>
          <w:sz w:val="24"/>
        </w:rPr>
        <w:t xml:space="preserve">project and </w:t>
      </w:r>
      <w:r w:rsidR="005B0BEB" w:rsidRPr="005B0BEB">
        <w:rPr>
          <w:rFonts w:ascii="Arial" w:eastAsia="Calibri" w:hAnsi="Arial" w:cs="Arial"/>
          <w:b/>
          <w:bCs/>
          <w:sz w:val="24"/>
        </w:rPr>
        <w:t>Flipper zero</w:t>
      </w:r>
      <w:r w:rsidR="005B0BEB" w:rsidRPr="005B0BEB">
        <w:rPr>
          <w:rFonts w:ascii="Arial" w:eastAsia="Calibri" w:hAnsi="Arial" w:cs="Arial"/>
          <w:sz w:val="24"/>
        </w:rPr>
        <w:t xml:space="preserve"> demonstration</w:t>
      </w:r>
      <w:r>
        <w:rPr>
          <w:rFonts w:ascii="Arial" w:eastAsia="Calibri" w:hAnsi="Arial" w:cs="Arial"/>
          <w:sz w:val="24"/>
        </w:rPr>
        <w:t xml:space="preserve"> presentation</w:t>
      </w:r>
      <w:r w:rsidR="005B0BEB" w:rsidRPr="005B0BEB">
        <w:rPr>
          <w:rFonts w:ascii="Arial" w:eastAsia="Calibri" w:hAnsi="Arial" w:cs="Arial"/>
          <w:sz w:val="24"/>
        </w:rPr>
        <w:t>.</w:t>
      </w:r>
    </w:p>
    <w:p w14:paraId="4FED0010" w14:textId="585A61A6" w:rsidR="005B0BEB" w:rsidRPr="005B0BEB" w:rsidRDefault="005B0BEB">
      <w:pPr>
        <w:pStyle w:val="ListParagraph"/>
        <w:numPr>
          <w:ilvl w:val="0"/>
          <w:numId w:val="11"/>
        </w:numPr>
        <w:rPr>
          <w:rFonts w:ascii="Arial" w:eastAsia="Calibri" w:hAnsi="Arial" w:cs="Arial"/>
          <w:sz w:val="24"/>
        </w:rPr>
      </w:pPr>
      <w:r w:rsidRPr="005B0BEB">
        <w:rPr>
          <w:rFonts w:ascii="Arial" w:eastAsia="Calibri" w:hAnsi="Arial" w:cs="Arial"/>
          <w:sz w:val="24"/>
        </w:rPr>
        <w:lastRenderedPageBreak/>
        <w:t>AA449 will accommodate workstations and PCs, while AA426 is planned to eventually host the malware detonation chamber (currently at the conceptual stage).</w:t>
      </w:r>
    </w:p>
    <w:p w14:paraId="48B06F25" w14:textId="33FE5A26" w:rsidR="004C7B06" w:rsidRPr="005B0BEB" w:rsidRDefault="004C7B06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>The secure lab network design is being updated to include the requested equipment (routers, switches, PCs, and laptops) and refinements. The revised version will be completed and shared shortly.</w:t>
      </w:r>
    </w:p>
    <w:p w14:paraId="7FD523FE" w14:textId="538E1337" w:rsidR="00DE378B" w:rsidRPr="005B0BEB" w:rsidRDefault="000B431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 xml:space="preserve">Started with Pfsense firewall </w:t>
      </w:r>
      <w:r w:rsidR="00613C6E" w:rsidRPr="005B0BEB">
        <w:rPr>
          <w:rFonts w:ascii="Arial" w:hAnsi="Arial" w:cs="Arial"/>
          <w:sz w:val="24"/>
          <w:szCs w:val="28"/>
        </w:rPr>
        <w:t xml:space="preserve">and </w:t>
      </w:r>
      <w:r w:rsidR="00E519E3" w:rsidRPr="005B0BEB">
        <w:rPr>
          <w:rFonts w:ascii="Arial" w:hAnsi="Arial" w:cs="Arial"/>
          <w:sz w:val="24"/>
          <w:szCs w:val="28"/>
        </w:rPr>
        <w:t>Metasploitable</w:t>
      </w:r>
      <w:r w:rsidR="00613C6E" w:rsidRPr="005B0BEB">
        <w:rPr>
          <w:rFonts w:ascii="Arial" w:hAnsi="Arial" w:cs="Arial"/>
          <w:sz w:val="24"/>
          <w:szCs w:val="28"/>
        </w:rPr>
        <w:t xml:space="preserve"> </w:t>
      </w:r>
      <w:r w:rsidRPr="005B0BEB">
        <w:rPr>
          <w:rFonts w:ascii="Arial" w:hAnsi="Arial" w:cs="Arial"/>
          <w:sz w:val="24"/>
          <w:szCs w:val="28"/>
        </w:rPr>
        <w:t xml:space="preserve">configuration and will be installed soon and will be connected </w:t>
      </w:r>
      <w:r w:rsidR="0008753C" w:rsidRPr="005B0BEB">
        <w:rPr>
          <w:rFonts w:ascii="Arial" w:hAnsi="Arial" w:cs="Arial"/>
          <w:sz w:val="24"/>
          <w:szCs w:val="28"/>
        </w:rPr>
        <w:t>to Dell PowerEdge 2950 server.</w:t>
      </w:r>
    </w:p>
    <w:p w14:paraId="3243979C" w14:textId="5C4F1B02" w:rsidR="00570478" w:rsidRPr="005B0BEB" w:rsidRDefault="00FD6131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hyperlink r:id="rId27" w:history="1">
        <w:r w:rsidRPr="005B0BEB">
          <w:rPr>
            <w:rStyle w:val="Hyperlink"/>
            <w:rFonts w:ascii="Arial" w:hAnsi="Arial" w:cs="Arial"/>
            <w:sz w:val="24"/>
            <w:szCs w:val="28"/>
          </w:rPr>
          <w:t>Forensic Data Acquisition - Hardware Write Blockers</w:t>
        </w:r>
      </w:hyperlink>
      <w:r w:rsidRPr="005B0BEB">
        <w:rPr>
          <w:rFonts w:ascii="Arial" w:hAnsi="Arial" w:cs="Arial"/>
          <w:sz w:val="24"/>
          <w:szCs w:val="28"/>
        </w:rPr>
        <w:t>. Experimenting with Tableau section of working with write blockers</w:t>
      </w:r>
      <w:r w:rsidR="0037018E" w:rsidRPr="005B0BEB">
        <w:rPr>
          <w:rFonts w:ascii="Arial" w:hAnsi="Arial" w:cs="Arial"/>
          <w:sz w:val="24"/>
          <w:szCs w:val="28"/>
        </w:rPr>
        <w:t>.</w:t>
      </w:r>
    </w:p>
    <w:p w14:paraId="0C90B48C" w14:textId="2EA34A32" w:rsidR="00391C8E" w:rsidRPr="005B0BEB" w:rsidRDefault="00391C8E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>Studying and implementing the timeline analysis from the wireshark SANS GCFA documentation.</w:t>
      </w:r>
    </w:p>
    <w:p w14:paraId="54AF05E4" w14:textId="7CCF9667" w:rsidR="005F3947" w:rsidRPr="005B0BEB" w:rsidRDefault="005F3947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>Supporting students with appointments with lab sessions/tutoring for cybersecurity labs and other course projects as well.</w:t>
      </w:r>
    </w:p>
    <w:p w14:paraId="538D96EB" w14:textId="3226CEC4" w:rsidR="67AE9998" w:rsidRPr="005B0BEB" w:rsidRDefault="006B1CE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>Building a</w:t>
      </w:r>
      <w:r w:rsidR="000B431F" w:rsidRPr="005B0BEB">
        <w:rPr>
          <w:rFonts w:ascii="Arial" w:hAnsi="Arial" w:cs="Arial"/>
          <w:sz w:val="24"/>
          <w:szCs w:val="28"/>
        </w:rPr>
        <w:t>n</w:t>
      </w:r>
      <w:r w:rsidRPr="005B0BEB">
        <w:rPr>
          <w:rFonts w:ascii="Arial" w:hAnsi="Arial" w:cs="Arial"/>
          <w:sz w:val="24"/>
          <w:szCs w:val="28"/>
        </w:rPr>
        <w:t xml:space="preserve"> </w:t>
      </w:r>
      <w:r w:rsidR="000B431F" w:rsidRPr="005B0BEB">
        <w:rPr>
          <w:rFonts w:ascii="Arial" w:hAnsi="Arial" w:cs="Arial"/>
          <w:sz w:val="24"/>
          <w:szCs w:val="28"/>
        </w:rPr>
        <w:t xml:space="preserve">AI </w:t>
      </w:r>
      <w:r w:rsidRPr="005B0BEB">
        <w:rPr>
          <w:rFonts w:ascii="Arial" w:hAnsi="Arial" w:cs="Arial"/>
          <w:sz w:val="24"/>
          <w:szCs w:val="28"/>
        </w:rPr>
        <w:t xml:space="preserve">Security Operations Center </w:t>
      </w:r>
      <w:r w:rsidR="001A0874" w:rsidRPr="005B0BEB">
        <w:rPr>
          <w:rFonts w:ascii="Arial" w:hAnsi="Arial" w:cs="Arial"/>
          <w:sz w:val="24"/>
          <w:szCs w:val="28"/>
        </w:rPr>
        <w:t>on</w:t>
      </w:r>
      <w:r w:rsidRPr="005B0BEB">
        <w:rPr>
          <w:rFonts w:ascii="Arial" w:hAnsi="Arial" w:cs="Arial"/>
          <w:sz w:val="24"/>
          <w:szCs w:val="28"/>
        </w:rPr>
        <w:t xml:space="preserve"> Campus and specialized lab setups for IT and cybersecurity courses, including malware analysis, forensics investigations, red/blue team CTF exercises, CISCO networking practice, and high-performance AI sandbox workstations.</w:t>
      </w:r>
    </w:p>
    <w:p w14:paraId="12498851" w14:textId="74E6FB0E" w:rsidR="00972D2A" w:rsidRPr="005B0BEB" w:rsidRDefault="006208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>Continue with Malware analysis exercises with Wireshark and Autopsy.</w:t>
      </w:r>
    </w:p>
    <w:sectPr w:rsidR="00972D2A" w:rsidRPr="005B0BEB">
      <w:headerReference w:type="default" r:id="rId28"/>
      <w:headerReference w:type="first" r:id="rId29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04131" w14:textId="77777777" w:rsidR="00926AA2" w:rsidRDefault="00926AA2">
      <w:pPr>
        <w:spacing w:line="240" w:lineRule="auto"/>
      </w:pPr>
      <w:r>
        <w:separator/>
      </w:r>
    </w:p>
    <w:p w14:paraId="49D1D274" w14:textId="77777777" w:rsidR="00926AA2" w:rsidRDefault="00926AA2"/>
  </w:endnote>
  <w:endnote w:type="continuationSeparator" w:id="0">
    <w:p w14:paraId="7BB816DF" w14:textId="77777777" w:rsidR="00926AA2" w:rsidRDefault="00926AA2">
      <w:pPr>
        <w:spacing w:line="240" w:lineRule="auto"/>
      </w:pPr>
      <w:r>
        <w:continuationSeparator/>
      </w:r>
    </w:p>
    <w:p w14:paraId="60526D69" w14:textId="77777777" w:rsidR="00926AA2" w:rsidRDefault="00926A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2A21E" w14:textId="77777777" w:rsidR="00926AA2" w:rsidRDefault="00926AA2">
      <w:pPr>
        <w:spacing w:line="240" w:lineRule="auto"/>
      </w:pPr>
      <w:r>
        <w:separator/>
      </w:r>
    </w:p>
    <w:p w14:paraId="69020B53" w14:textId="77777777" w:rsidR="00926AA2" w:rsidRDefault="00926AA2"/>
  </w:footnote>
  <w:footnote w:type="continuationSeparator" w:id="0">
    <w:p w14:paraId="5F5959C7" w14:textId="77777777" w:rsidR="00926AA2" w:rsidRDefault="00926AA2">
      <w:pPr>
        <w:spacing w:line="240" w:lineRule="auto"/>
      </w:pPr>
      <w:r>
        <w:continuationSeparator/>
      </w:r>
    </w:p>
    <w:p w14:paraId="01D616A4" w14:textId="77777777" w:rsidR="00926AA2" w:rsidRDefault="00926A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B32F" w14:textId="650F9A12" w:rsidR="006B1CEF" w:rsidRDefault="006B1CEF">
    <w:pPr>
      <w:pStyle w:val="Header"/>
    </w:pPr>
    <w:r w:rsidRPr="009E6882">
      <w:rPr>
        <w:noProof/>
      </w:rPr>
      <w:drawing>
        <wp:anchor distT="0" distB="0" distL="114300" distR="114300" simplePos="0" relativeHeight="251661312" behindDoc="0" locked="0" layoutInCell="1" allowOverlap="1" wp14:anchorId="22968593" wp14:editId="52AD85DC">
          <wp:simplePos x="0" y="0"/>
          <wp:positionH relativeFrom="margin">
            <wp:posOffset>-92364</wp:posOffset>
          </wp:positionH>
          <wp:positionV relativeFrom="paragraph">
            <wp:posOffset>-125846</wp:posOffset>
          </wp:positionV>
          <wp:extent cx="1531620" cy="344090"/>
          <wp:effectExtent l="0" t="0" r="0" b="0"/>
          <wp:wrapSquare wrapText="bothSides"/>
          <wp:docPr id="1795058888" name="Picture 1" descr="A yellow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162490" name="Picture 1" descr="A yellow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44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7F4B" w14:textId="14369069" w:rsidR="006B1CEF" w:rsidRDefault="006B1CEF">
    <w:pPr>
      <w:pStyle w:val="Header"/>
    </w:pPr>
    <w:r w:rsidRPr="009E6882">
      <w:rPr>
        <w:noProof/>
      </w:rPr>
      <w:drawing>
        <wp:anchor distT="0" distB="0" distL="114300" distR="114300" simplePos="0" relativeHeight="251659264" behindDoc="0" locked="0" layoutInCell="1" allowOverlap="1" wp14:anchorId="0C4EBDAD" wp14:editId="43CF4BCC">
          <wp:simplePos x="0" y="0"/>
          <wp:positionH relativeFrom="column">
            <wp:posOffset>0</wp:posOffset>
          </wp:positionH>
          <wp:positionV relativeFrom="paragraph">
            <wp:posOffset>165100</wp:posOffset>
          </wp:positionV>
          <wp:extent cx="1531620" cy="344090"/>
          <wp:effectExtent l="0" t="0" r="0" b="0"/>
          <wp:wrapSquare wrapText="bothSides"/>
          <wp:docPr id="1947162490" name="Picture 1" descr="A yellow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162490" name="Picture 1" descr="A yellow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44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6C972EB5"/>
    <w:multiLevelType w:val="hybridMultilevel"/>
    <w:tmpl w:val="FCBC65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13760407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47"/>
    <w:rsid w:val="00000E5A"/>
    <w:rsid w:val="0000710D"/>
    <w:rsid w:val="00011113"/>
    <w:rsid w:val="00023AFE"/>
    <w:rsid w:val="0003010B"/>
    <w:rsid w:val="00046663"/>
    <w:rsid w:val="00074BCF"/>
    <w:rsid w:val="000850CF"/>
    <w:rsid w:val="0008753C"/>
    <w:rsid w:val="000A3D9B"/>
    <w:rsid w:val="000B431F"/>
    <w:rsid w:val="000B4B7F"/>
    <w:rsid w:val="000B72B0"/>
    <w:rsid w:val="000C1C0A"/>
    <w:rsid w:val="000D4642"/>
    <w:rsid w:val="000D539D"/>
    <w:rsid w:val="000D5C7E"/>
    <w:rsid w:val="000F2093"/>
    <w:rsid w:val="000F5449"/>
    <w:rsid w:val="001105FE"/>
    <w:rsid w:val="00116273"/>
    <w:rsid w:val="001306BC"/>
    <w:rsid w:val="0015594B"/>
    <w:rsid w:val="001601F1"/>
    <w:rsid w:val="0017088D"/>
    <w:rsid w:val="001834AF"/>
    <w:rsid w:val="001A0874"/>
    <w:rsid w:val="001A37DE"/>
    <w:rsid w:val="001A5B1E"/>
    <w:rsid w:val="001B2A4B"/>
    <w:rsid w:val="001D2FE4"/>
    <w:rsid w:val="001E0936"/>
    <w:rsid w:val="001F6594"/>
    <w:rsid w:val="002108F3"/>
    <w:rsid w:val="00217811"/>
    <w:rsid w:val="00225B98"/>
    <w:rsid w:val="00237212"/>
    <w:rsid w:val="00240850"/>
    <w:rsid w:val="002436E5"/>
    <w:rsid w:val="00281321"/>
    <w:rsid w:val="00286E28"/>
    <w:rsid w:val="00295C97"/>
    <w:rsid w:val="002C625A"/>
    <w:rsid w:val="002C79E6"/>
    <w:rsid w:val="002E232E"/>
    <w:rsid w:val="002E66D2"/>
    <w:rsid w:val="002F2EB1"/>
    <w:rsid w:val="002F3AE9"/>
    <w:rsid w:val="002F7083"/>
    <w:rsid w:val="00311534"/>
    <w:rsid w:val="00331901"/>
    <w:rsid w:val="003424D0"/>
    <w:rsid w:val="0035232D"/>
    <w:rsid w:val="00366B6C"/>
    <w:rsid w:val="0037018E"/>
    <w:rsid w:val="00377C92"/>
    <w:rsid w:val="003804CC"/>
    <w:rsid w:val="00391C8E"/>
    <w:rsid w:val="00396C75"/>
    <w:rsid w:val="00397E6F"/>
    <w:rsid w:val="003A6D4B"/>
    <w:rsid w:val="003A6DDA"/>
    <w:rsid w:val="003B7374"/>
    <w:rsid w:val="003C066B"/>
    <w:rsid w:val="003C7C35"/>
    <w:rsid w:val="003E3C43"/>
    <w:rsid w:val="003F0DA6"/>
    <w:rsid w:val="003F1AEC"/>
    <w:rsid w:val="003F4B0C"/>
    <w:rsid w:val="003F60EB"/>
    <w:rsid w:val="00412581"/>
    <w:rsid w:val="0041370F"/>
    <w:rsid w:val="0041523B"/>
    <w:rsid w:val="00420FC4"/>
    <w:rsid w:val="00421539"/>
    <w:rsid w:val="0044577B"/>
    <w:rsid w:val="00462634"/>
    <w:rsid w:val="004735B2"/>
    <w:rsid w:val="00474167"/>
    <w:rsid w:val="0047657A"/>
    <w:rsid w:val="00486A82"/>
    <w:rsid w:val="004A0A15"/>
    <w:rsid w:val="004A4AEB"/>
    <w:rsid w:val="004A64FA"/>
    <w:rsid w:val="004B5620"/>
    <w:rsid w:val="004C7B06"/>
    <w:rsid w:val="004D08BF"/>
    <w:rsid w:val="004D6C13"/>
    <w:rsid w:val="004E43B5"/>
    <w:rsid w:val="004E54E9"/>
    <w:rsid w:val="004F27A4"/>
    <w:rsid w:val="004F5E03"/>
    <w:rsid w:val="004F63E6"/>
    <w:rsid w:val="005006B2"/>
    <w:rsid w:val="0050168B"/>
    <w:rsid w:val="00501FBC"/>
    <w:rsid w:val="00506667"/>
    <w:rsid w:val="0051658B"/>
    <w:rsid w:val="00533048"/>
    <w:rsid w:val="00550FD9"/>
    <w:rsid w:val="00562F59"/>
    <w:rsid w:val="00570478"/>
    <w:rsid w:val="005772ED"/>
    <w:rsid w:val="005A6248"/>
    <w:rsid w:val="005B0BEB"/>
    <w:rsid w:val="005B4E23"/>
    <w:rsid w:val="005C199E"/>
    <w:rsid w:val="005C22DB"/>
    <w:rsid w:val="005D7FDB"/>
    <w:rsid w:val="005E3665"/>
    <w:rsid w:val="005E50EC"/>
    <w:rsid w:val="005F3947"/>
    <w:rsid w:val="005F5784"/>
    <w:rsid w:val="005F7C90"/>
    <w:rsid w:val="005F7EA6"/>
    <w:rsid w:val="00613C6E"/>
    <w:rsid w:val="00620810"/>
    <w:rsid w:val="00623973"/>
    <w:rsid w:val="006464DB"/>
    <w:rsid w:val="0064698C"/>
    <w:rsid w:val="00646D7E"/>
    <w:rsid w:val="00651427"/>
    <w:rsid w:val="00651566"/>
    <w:rsid w:val="00664C1A"/>
    <w:rsid w:val="00672EDD"/>
    <w:rsid w:val="00687E64"/>
    <w:rsid w:val="00694096"/>
    <w:rsid w:val="006A4A03"/>
    <w:rsid w:val="006B1CEF"/>
    <w:rsid w:val="006B5893"/>
    <w:rsid w:val="006D3D3B"/>
    <w:rsid w:val="006F19F8"/>
    <w:rsid w:val="006F76BF"/>
    <w:rsid w:val="00700407"/>
    <w:rsid w:val="00706243"/>
    <w:rsid w:val="00725436"/>
    <w:rsid w:val="00725BAF"/>
    <w:rsid w:val="00730655"/>
    <w:rsid w:val="00734F02"/>
    <w:rsid w:val="00756CDC"/>
    <w:rsid w:val="00774A76"/>
    <w:rsid w:val="00793EC4"/>
    <w:rsid w:val="007A30E3"/>
    <w:rsid w:val="007B71BA"/>
    <w:rsid w:val="007C2077"/>
    <w:rsid w:val="007D52FF"/>
    <w:rsid w:val="007E6E44"/>
    <w:rsid w:val="00822E6A"/>
    <w:rsid w:val="008247DD"/>
    <w:rsid w:val="00840A99"/>
    <w:rsid w:val="00840EDC"/>
    <w:rsid w:val="00846D30"/>
    <w:rsid w:val="00862948"/>
    <w:rsid w:val="00864674"/>
    <w:rsid w:val="00866CC5"/>
    <w:rsid w:val="0087407D"/>
    <w:rsid w:val="00874847"/>
    <w:rsid w:val="008761B9"/>
    <w:rsid w:val="00876258"/>
    <w:rsid w:val="008C13A4"/>
    <w:rsid w:val="008D6A5D"/>
    <w:rsid w:val="008E032D"/>
    <w:rsid w:val="008E45AF"/>
    <w:rsid w:val="008F183B"/>
    <w:rsid w:val="008F4DA9"/>
    <w:rsid w:val="008F6E8B"/>
    <w:rsid w:val="0092676F"/>
    <w:rsid w:val="00926AA2"/>
    <w:rsid w:val="00930C00"/>
    <w:rsid w:val="00953859"/>
    <w:rsid w:val="00960EAC"/>
    <w:rsid w:val="00972D2A"/>
    <w:rsid w:val="009809A3"/>
    <w:rsid w:val="00986220"/>
    <w:rsid w:val="00986C87"/>
    <w:rsid w:val="00994A48"/>
    <w:rsid w:val="00995B1B"/>
    <w:rsid w:val="009B016B"/>
    <w:rsid w:val="009B1811"/>
    <w:rsid w:val="009B3036"/>
    <w:rsid w:val="009C04EC"/>
    <w:rsid w:val="009C4623"/>
    <w:rsid w:val="009C6D29"/>
    <w:rsid w:val="009C6F04"/>
    <w:rsid w:val="009D4498"/>
    <w:rsid w:val="009E06E2"/>
    <w:rsid w:val="00A04A9A"/>
    <w:rsid w:val="00A32BE0"/>
    <w:rsid w:val="00A35605"/>
    <w:rsid w:val="00A417C1"/>
    <w:rsid w:val="00A542C8"/>
    <w:rsid w:val="00A77201"/>
    <w:rsid w:val="00A8142F"/>
    <w:rsid w:val="00A95B3C"/>
    <w:rsid w:val="00AD2820"/>
    <w:rsid w:val="00AD379B"/>
    <w:rsid w:val="00AE21BB"/>
    <w:rsid w:val="00AF0FB3"/>
    <w:rsid w:val="00AF5D8E"/>
    <w:rsid w:val="00AF62E2"/>
    <w:rsid w:val="00B01122"/>
    <w:rsid w:val="00B14F89"/>
    <w:rsid w:val="00B16ABE"/>
    <w:rsid w:val="00B30DE1"/>
    <w:rsid w:val="00B4017E"/>
    <w:rsid w:val="00B42581"/>
    <w:rsid w:val="00B62C36"/>
    <w:rsid w:val="00B83C1B"/>
    <w:rsid w:val="00B863FB"/>
    <w:rsid w:val="00B86440"/>
    <w:rsid w:val="00B91D2F"/>
    <w:rsid w:val="00B93542"/>
    <w:rsid w:val="00B96505"/>
    <w:rsid w:val="00BA482A"/>
    <w:rsid w:val="00BA5309"/>
    <w:rsid w:val="00BA64C9"/>
    <w:rsid w:val="00BB2D6F"/>
    <w:rsid w:val="00BB7DAC"/>
    <w:rsid w:val="00BC354A"/>
    <w:rsid w:val="00BD77E7"/>
    <w:rsid w:val="00BD7D1B"/>
    <w:rsid w:val="00BE34B7"/>
    <w:rsid w:val="00BF5D9F"/>
    <w:rsid w:val="00C00F8F"/>
    <w:rsid w:val="00C021A4"/>
    <w:rsid w:val="00C03068"/>
    <w:rsid w:val="00C30329"/>
    <w:rsid w:val="00C64B7C"/>
    <w:rsid w:val="00C7073F"/>
    <w:rsid w:val="00C843AB"/>
    <w:rsid w:val="00C8641A"/>
    <w:rsid w:val="00C97EAF"/>
    <w:rsid w:val="00CA113E"/>
    <w:rsid w:val="00CC5C94"/>
    <w:rsid w:val="00CE0187"/>
    <w:rsid w:val="00CE6274"/>
    <w:rsid w:val="00CE74C8"/>
    <w:rsid w:val="00CF5FD4"/>
    <w:rsid w:val="00D218EA"/>
    <w:rsid w:val="00D349A8"/>
    <w:rsid w:val="00D35527"/>
    <w:rsid w:val="00D476B3"/>
    <w:rsid w:val="00D5741A"/>
    <w:rsid w:val="00D6077A"/>
    <w:rsid w:val="00D620FD"/>
    <w:rsid w:val="00D669C9"/>
    <w:rsid w:val="00D91044"/>
    <w:rsid w:val="00D969D5"/>
    <w:rsid w:val="00DA07F9"/>
    <w:rsid w:val="00DA46E7"/>
    <w:rsid w:val="00DC02B2"/>
    <w:rsid w:val="00DD0635"/>
    <w:rsid w:val="00DD0958"/>
    <w:rsid w:val="00DE322A"/>
    <w:rsid w:val="00DE378B"/>
    <w:rsid w:val="00DE5A33"/>
    <w:rsid w:val="00DE69B4"/>
    <w:rsid w:val="00DF2B41"/>
    <w:rsid w:val="00E06927"/>
    <w:rsid w:val="00E20625"/>
    <w:rsid w:val="00E22BC8"/>
    <w:rsid w:val="00E429D9"/>
    <w:rsid w:val="00E448D2"/>
    <w:rsid w:val="00E504D5"/>
    <w:rsid w:val="00E519E3"/>
    <w:rsid w:val="00E52DA1"/>
    <w:rsid w:val="00E5404E"/>
    <w:rsid w:val="00E6319E"/>
    <w:rsid w:val="00E645E3"/>
    <w:rsid w:val="00E67454"/>
    <w:rsid w:val="00E7184F"/>
    <w:rsid w:val="00E83641"/>
    <w:rsid w:val="00E85715"/>
    <w:rsid w:val="00E90CC9"/>
    <w:rsid w:val="00E92A49"/>
    <w:rsid w:val="00E93C4F"/>
    <w:rsid w:val="00E93EC9"/>
    <w:rsid w:val="00E946B7"/>
    <w:rsid w:val="00EA359A"/>
    <w:rsid w:val="00EC0479"/>
    <w:rsid w:val="00EC48ED"/>
    <w:rsid w:val="00EC4CC9"/>
    <w:rsid w:val="00EC6B0A"/>
    <w:rsid w:val="00EE29E7"/>
    <w:rsid w:val="00EF55C5"/>
    <w:rsid w:val="00F202DD"/>
    <w:rsid w:val="00F20361"/>
    <w:rsid w:val="00F258F4"/>
    <w:rsid w:val="00F6242A"/>
    <w:rsid w:val="00F710E0"/>
    <w:rsid w:val="00F73665"/>
    <w:rsid w:val="00F939AB"/>
    <w:rsid w:val="00F93F8B"/>
    <w:rsid w:val="00FA16CF"/>
    <w:rsid w:val="00FB1BE8"/>
    <w:rsid w:val="00FD0666"/>
    <w:rsid w:val="00FD26C5"/>
    <w:rsid w:val="00FD6131"/>
    <w:rsid w:val="00FE0574"/>
    <w:rsid w:val="00FE623A"/>
    <w:rsid w:val="00FF544F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19135"/>
  <w15:chartTrackingRefBased/>
  <w15:docId w15:val="{BD5ADBC5-96B9-46F7-A1E0-6F10AAAE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3A6D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624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youtube.com/watch?v=7eT8KSHMGFw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MDA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66E8AA4-FD0E-4BFE-BAD1-27A8630DE2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4</TotalTime>
  <Pages>13</Pages>
  <Words>450</Words>
  <Characters>2538</Characters>
  <Application>Microsoft Office Word</Application>
  <DocSecurity>0</DocSecurity>
  <Lines>120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Shirish Inamdar</dc:creator>
  <cp:keywords/>
  <dc:description/>
  <cp:lastModifiedBy>Shirish Inamdar</cp:lastModifiedBy>
  <cp:revision>5</cp:revision>
  <dcterms:created xsi:type="dcterms:W3CDTF">2026-02-28T08:08:00Z</dcterms:created>
  <dcterms:modified xsi:type="dcterms:W3CDTF">2026-02-28T08:14:00Z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